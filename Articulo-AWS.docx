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B10D6B" w:rsidRDefault="00E97402" w:rsidP="00B10D6B"/>
    <w:p w:rsidR="00B10D6B" w:rsidRPr="00B10D6B" w:rsidRDefault="00B10D6B" w:rsidP="00B10D6B">
      <w:pPr>
        <w:pStyle w:val="Puesto"/>
        <w:framePr w:wrap="notBeside"/>
      </w:pPr>
      <w:r w:rsidRPr="00B10D6B">
        <w:t>Modularizaci</w:t>
      </w:r>
      <w:r>
        <w:t>ó</w:t>
      </w:r>
      <w:r w:rsidRPr="00B10D6B">
        <w:t xml:space="preserve">n con Virtualización </w:t>
      </w:r>
    </w:p>
    <w:p w:rsidR="00E97402" w:rsidRPr="00B10D6B" w:rsidRDefault="00B10D6B" w:rsidP="00B10D6B">
      <w:pPr>
        <w:pStyle w:val="Puesto"/>
        <w:framePr w:wrap="notBeside"/>
      </w:pPr>
      <w:r w:rsidRPr="00B10D6B">
        <w:t>Aplicación Web</w:t>
      </w:r>
    </w:p>
    <w:p w:rsidR="00B10D6B" w:rsidRPr="00B10D6B" w:rsidRDefault="00B10D6B" w:rsidP="00B10D6B">
      <w:pPr>
        <w:pStyle w:val="Authors"/>
        <w:framePr w:wrap="notBeside"/>
        <w:spacing w:after="0"/>
      </w:pPr>
      <w:r w:rsidRPr="00B10D6B">
        <w:t>Amalia Inés Alfonso Campuzano</w:t>
      </w:r>
      <w:r w:rsidR="00A32897">
        <w:t xml:space="preserve"> -</w:t>
      </w:r>
      <w:r w:rsidRPr="00B10D6B">
        <w:t xml:space="preserve"> amalia.alfonso@mail.escuelaing.edu.co</w:t>
      </w:r>
    </w:p>
    <w:p w:rsidR="00B10D6B" w:rsidRPr="00B10D6B" w:rsidRDefault="00A32897" w:rsidP="00B10D6B">
      <w:pPr>
        <w:pStyle w:val="Authors"/>
        <w:framePr w:wrap="notBeside"/>
        <w:spacing w:after="0"/>
      </w:pPr>
      <w:r>
        <w:t xml:space="preserve">Profesor </w:t>
      </w:r>
      <w:r w:rsidR="00B10D6B" w:rsidRPr="00B10D6B">
        <w:t>Luis Daniel Benavides Navarro</w:t>
      </w:r>
    </w:p>
    <w:p w:rsidR="00E97402" w:rsidRPr="00B10D6B" w:rsidRDefault="00B10D6B" w:rsidP="00B10D6B">
      <w:pPr>
        <w:pStyle w:val="Authors"/>
        <w:framePr w:wrap="notBeside"/>
        <w:spacing w:after="0"/>
      </w:pPr>
      <w:r w:rsidRPr="00B10D6B">
        <w:t>Escuela Colombiana de Ingeniería Julio Garavito</w:t>
      </w:r>
    </w:p>
    <w:p w:rsidR="00E97402" w:rsidRPr="00B10D6B" w:rsidRDefault="00462346" w:rsidP="00462346">
      <w:pPr>
        <w:pStyle w:val="Ttulo1"/>
      </w:pPr>
      <w:r w:rsidRPr="00B10D6B">
        <w:t>Introducción</w:t>
      </w:r>
    </w:p>
    <w:p w:rsidR="00E232C4" w:rsidRDefault="00E232C4" w:rsidP="00E232C4">
      <w:pPr>
        <w:jc w:val="both"/>
      </w:pPr>
      <w:r>
        <w:t>Este documento muestra cómo realizar una aplicación web Cliente servidor, que permite responder a múltiples peticiones concurrentemente sin dañar la modularización utilizando virtualización. La virtualización permite ejecutar varios sistemas operativos dentro de un mismo servidor físico.</w:t>
      </w:r>
    </w:p>
    <w:p w:rsidR="00462346" w:rsidRPr="00B10D6B" w:rsidRDefault="00E232C4" w:rsidP="00E232C4">
      <w:pPr>
        <w:jc w:val="both"/>
      </w:pPr>
      <w:r>
        <w:t>Para realizar las peticiones se utilizó Amazon, que es una plataforma de computación en la nube que ofrece servicios de infraestructura para servicios web.</w:t>
      </w:r>
    </w:p>
    <w:p w:rsidR="008A3C23" w:rsidRPr="00B10D6B" w:rsidRDefault="00462346" w:rsidP="001F4C5C">
      <w:pPr>
        <w:pStyle w:val="Ttulo1"/>
      </w:pPr>
      <w:r w:rsidRPr="00B10D6B">
        <w:t xml:space="preserve">ARQUITECTURA DE </w:t>
      </w:r>
      <w:r w:rsidR="00613968">
        <w:t>SERVIDOR</w:t>
      </w:r>
    </w:p>
    <w:p w:rsidR="007A4313" w:rsidRPr="00B10D6B" w:rsidRDefault="00D54F7D" w:rsidP="00613968">
      <w:pPr>
        <w:pStyle w:val="Ttulo2"/>
        <w:numPr>
          <w:ilvl w:val="0"/>
          <w:numId w:val="0"/>
        </w:numPr>
        <w:jc w:val="center"/>
      </w:pPr>
      <w:r>
        <w:rPr>
          <w:noProof/>
          <w:lang w:eastAsia="es-CO"/>
        </w:rPr>
        <w:drawing>
          <wp:inline distT="0" distB="0" distL="0" distR="0" wp14:anchorId="4DE0DF45" wp14:editId="7C7A1DF3">
            <wp:extent cx="3087015" cy="2127223"/>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8035" cy="2127926"/>
                    </a:xfrm>
                    <a:prstGeom prst="rect">
                      <a:avLst/>
                    </a:prstGeom>
                  </pic:spPr>
                </pic:pic>
              </a:graphicData>
            </a:graphic>
          </wp:inline>
        </w:drawing>
      </w:r>
    </w:p>
    <w:p w:rsidR="007A4313" w:rsidRPr="00B10D6B" w:rsidRDefault="007A4313" w:rsidP="00E97B99">
      <w:pPr>
        <w:pStyle w:val="Text"/>
        <w:ind w:firstLine="144"/>
      </w:pPr>
      <w:r w:rsidRPr="00B10D6B">
        <w:t>Para permitir comunicación entre el cliente y el servidor, se implementó un socket para cada uno, los cuales establecen los puntos finales del enlace de comunicación y están vinculados a un puerto. El socket del servidor está vinculado al puerto de heroku (5000), y por este espera las solicitudes del cliente, ya que allí está desplegada la aplicación.</w:t>
      </w:r>
    </w:p>
    <w:p w:rsidR="00E3302C" w:rsidRPr="00B10D6B" w:rsidRDefault="006A450E" w:rsidP="00E3302C">
      <w:pPr>
        <w:pStyle w:val="Text"/>
        <w:ind w:firstLine="144"/>
      </w:pPr>
      <w:r w:rsidRPr="00B10D6B">
        <w:t xml:space="preserve">En la aplicación web se procesarán las peticiones del cliente para dar una respuesta. Dependiendo el tipo de petición, buscará en apps o en los recursos estáticos. Una vez se tiene respuesta, el servidor responde al cliente. </w:t>
      </w:r>
    </w:p>
    <w:p w:rsidR="00BC381C" w:rsidRPr="00B10D6B" w:rsidRDefault="00BC381C" w:rsidP="00E3302C">
      <w:pPr>
        <w:pStyle w:val="Text"/>
        <w:ind w:firstLine="144"/>
      </w:pPr>
    </w:p>
    <w:p w:rsidR="00E3302C" w:rsidRPr="00B10D6B" w:rsidRDefault="00E3302C" w:rsidP="00E3302C">
      <w:pPr>
        <w:pStyle w:val="Ttulo1"/>
      </w:pPr>
      <w:r w:rsidRPr="00B10D6B">
        <w:t>ARQUITECTURA DE DESPLIEGUE</w:t>
      </w:r>
    </w:p>
    <w:p w:rsidR="00BC381C" w:rsidRPr="00B10D6B" w:rsidRDefault="00BC381C" w:rsidP="00BC381C">
      <w:pPr>
        <w:pStyle w:val="Text"/>
        <w:ind w:firstLine="0"/>
      </w:pPr>
      <w:r w:rsidRPr="00B10D6B">
        <w:t>En el diagrama de despliegue se muestra que la aplicación está desplegada en heroku usando el puerto 5000. En la aplicación w</w:t>
      </w:r>
      <w:r w:rsidR="00583589">
        <w:t>e</w:t>
      </w:r>
      <w:r w:rsidRPr="00B10D6B">
        <w:t>b se encuentra el framework, el servidor y la aplicación que genera las respuestas para el cliente</w:t>
      </w:r>
      <w:r w:rsidR="00583589">
        <w:t>. El servidor recibe múltiples peticiones concurrentemente y l</w:t>
      </w:r>
      <w:r w:rsidRPr="00B10D6B">
        <w:t xml:space="preserve">as </w:t>
      </w:r>
      <w:r w:rsidR="00583589">
        <w:t xml:space="preserve">escucha </w:t>
      </w:r>
      <w:r w:rsidRPr="00B10D6B">
        <w:t>por medio del puerto de heroku, las procesa en la aplicación y retorna la respuesta</w:t>
      </w:r>
      <w:r w:rsidR="00583589">
        <w:t xml:space="preserve"> a cada petición. P</w:t>
      </w:r>
      <w:r w:rsidRPr="00B10D6B">
        <w:t xml:space="preserve">uede </w:t>
      </w:r>
      <w:r w:rsidR="00583589">
        <w:t>recibir solicitudes de archivos dinámicos (apps) o estáticos (archivo ht</w:t>
      </w:r>
      <w:r w:rsidRPr="00B10D6B">
        <w:t>ml o una imagen</w:t>
      </w:r>
      <w:r w:rsidR="00583589">
        <w:t>)</w:t>
      </w:r>
      <w:r w:rsidRPr="00B10D6B">
        <w:t xml:space="preserve">. Esta respuesta es dada dependiendo el requestURI, ya que se puede especificar que se busque en apps o en recursos estáticos. </w:t>
      </w:r>
    </w:p>
    <w:p w:rsidR="00E3302C" w:rsidRPr="00B10D6B" w:rsidRDefault="00E3302C" w:rsidP="00E3302C">
      <w:pPr>
        <w:pStyle w:val="Text"/>
        <w:ind w:firstLine="144"/>
      </w:pPr>
    </w:p>
    <w:p w:rsidR="00E3302C" w:rsidRPr="00B10D6B" w:rsidRDefault="00583589" w:rsidP="00E3302C">
      <w:pPr>
        <w:pStyle w:val="Text"/>
        <w:ind w:firstLine="144"/>
        <w:jc w:val="center"/>
      </w:pPr>
      <w:r>
        <w:rPr>
          <w:noProof/>
          <w:lang w:eastAsia="es-CO"/>
        </w:rPr>
        <w:drawing>
          <wp:inline distT="0" distB="0" distL="0" distR="0" wp14:anchorId="63FB8B45" wp14:editId="0F862D5D">
            <wp:extent cx="3200400" cy="23850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385060"/>
                    </a:xfrm>
                    <a:prstGeom prst="rect">
                      <a:avLst/>
                    </a:prstGeom>
                  </pic:spPr>
                </pic:pic>
              </a:graphicData>
            </a:graphic>
          </wp:inline>
        </w:drawing>
      </w:r>
    </w:p>
    <w:p w:rsidR="00BC381C" w:rsidRPr="00B10D6B" w:rsidRDefault="00BC381C" w:rsidP="00BC381C">
      <w:pPr>
        <w:pStyle w:val="Ttulo1"/>
      </w:pPr>
      <w:r w:rsidRPr="00B10D6B">
        <w:t>Diagrama de clases</w:t>
      </w:r>
    </w:p>
    <w:p w:rsidR="00BC381C" w:rsidRPr="00B10D6B" w:rsidRDefault="00247F21" w:rsidP="00E3302C">
      <w:pPr>
        <w:pStyle w:val="Text"/>
        <w:ind w:firstLine="144"/>
        <w:jc w:val="center"/>
      </w:pPr>
      <w:r>
        <w:rPr>
          <w:noProof/>
          <w:lang w:eastAsia="es-CO"/>
        </w:rPr>
        <w:drawing>
          <wp:inline distT="0" distB="0" distL="0" distR="0" wp14:anchorId="6F03CB67" wp14:editId="0954C9E4">
            <wp:extent cx="3200400" cy="2341880"/>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341880"/>
                    </a:xfrm>
                    <a:prstGeom prst="rect">
                      <a:avLst/>
                    </a:prstGeom>
                  </pic:spPr>
                </pic:pic>
              </a:graphicData>
            </a:graphic>
          </wp:inline>
        </w:drawing>
      </w:r>
    </w:p>
    <w:p w:rsidR="00BC381C" w:rsidRPr="00B10D6B" w:rsidRDefault="00BC381C" w:rsidP="00E3302C">
      <w:pPr>
        <w:pStyle w:val="Text"/>
        <w:ind w:firstLine="144"/>
        <w:jc w:val="center"/>
      </w:pPr>
    </w:p>
    <w:p w:rsidR="005B34E1" w:rsidRPr="00B10D6B" w:rsidRDefault="005B34E1" w:rsidP="005B34E1">
      <w:pPr>
        <w:pStyle w:val="Text"/>
        <w:ind w:firstLine="144"/>
      </w:pPr>
      <w:r w:rsidRPr="00B10D6B">
        <w:t xml:space="preserve">En este diagrama podemos ver la estructura del sistema, en el cual se muestran las clases con atributos y métodos. La clase en al cual se presta el servicio de http es </w:t>
      </w:r>
      <w:r w:rsidR="00247F21">
        <w:t>httpServer</w:t>
      </w:r>
      <w:r w:rsidRPr="00B10D6B">
        <w:t xml:space="preserve"> la cual permite </w:t>
      </w:r>
      <w:r w:rsidR="00247F21">
        <w:t xml:space="preserve">múltiples conexiones con clientes. ClientThread procesa y </w:t>
      </w:r>
      <w:r w:rsidRPr="00B10D6B">
        <w:t>resuelve</w:t>
      </w:r>
      <w:r w:rsidR="00247F21">
        <w:t xml:space="preserve"> </w:t>
      </w:r>
      <w:r w:rsidRPr="00B10D6B">
        <w:t xml:space="preserve">las </w:t>
      </w:r>
      <w:r w:rsidR="00247F21">
        <w:t>peticiones de un cliente</w:t>
      </w:r>
      <w:r w:rsidRPr="00B10D6B">
        <w:t xml:space="preserve">. </w:t>
      </w:r>
    </w:p>
    <w:p w:rsidR="005B34E1" w:rsidRPr="00B10D6B" w:rsidRDefault="005B34E1" w:rsidP="005B34E1">
      <w:pPr>
        <w:pStyle w:val="Text"/>
        <w:ind w:firstLine="144"/>
      </w:pPr>
      <w:r w:rsidRPr="00B10D6B">
        <w:lastRenderedPageBreak/>
        <w:t>La aplicación tiene como clase principal Controller, la cual inicializa el servidor.</w:t>
      </w:r>
    </w:p>
    <w:p w:rsidR="005B34E1" w:rsidRPr="00B10D6B" w:rsidRDefault="00E232C4" w:rsidP="005B34E1">
      <w:pPr>
        <w:pStyle w:val="Ttulo1"/>
      </w:pPr>
      <w:r>
        <w:t>desarrollo</w:t>
      </w:r>
    </w:p>
    <w:p w:rsidR="00E232C4" w:rsidRDefault="00E232C4" w:rsidP="00E232C4">
      <w:pPr>
        <w:pStyle w:val="Text"/>
      </w:pPr>
      <w:r>
        <w:t>Primero se realizó un cliente que se conecta a una url e imprime el contenido de la url. Este cliente envía múltiples peticiones concurrentes a la página web haciendo uso de hilos.</w:t>
      </w:r>
    </w:p>
    <w:p w:rsidR="00E232C4" w:rsidRDefault="00E232C4" w:rsidP="00E232C4">
      <w:pPr>
        <w:pStyle w:val="Text"/>
      </w:pPr>
      <w:r>
        <w:tab/>
      </w:r>
      <w:r w:rsidR="00A32897">
        <w:rPr>
          <w:noProof/>
          <w:lang w:eastAsia="es-CO"/>
        </w:rPr>
        <w:drawing>
          <wp:inline distT="0" distB="0" distL="0" distR="0" wp14:anchorId="5DC30996" wp14:editId="5B3DFE65">
            <wp:extent cx="3200400" cy="20593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059305"/>
                    </a:xfrm>
                    <a:prstGeom prst="rect">
                      <a:avLst/>
                    </a:prstGeom>
                  </pic:spPr>
                </pic:pic>
              </a:graphicData>
            </a:graphic>
          </wp:inline>
        </w:drawing>
      </w:r>
    </w:p>
    <w:p w:rsidR="00E232C4" w:rsidRDefault="00E232C4" w:rsidP="00E232C4">
      <w:pPr>
        <w:pStyle w:val="Text"/>
      </w:pPr>
      <w:r>
        <w:t>Al final, se muestra cuantas peticiones realizó, la url a la que se conectó y el tiempo que se demoró el servidor en dar respuesta a todas las peticiones.</w:t>
      </w:r>
    </w:p>
    <w:p w:rsidR="00E232C4" w:rsidRDefault="00E232C4" w:rsidP="00E232C4">
      <w:pPr>
        <w:pStyle w:val="Text"/>
      </w:pPr>
    </w:p>
    <w:p w:rsidR="00E232C4" w:rsidRDefault="00E232C4" w:rsidP="00E232C4">
      <w:pPr>
        <w:pStyle w:val="Text"/>
      </w:pPr>
    </w:p>
    <w:p w:rsidR="00E232C4" w:rsidRDefault="00E232C4" w:rsidP="00E232C4">
      <w:pPr>
        <w:pStyle w:val="Text"/>
      </w:pPr>
      <w:r>
        <w:t>Después se creó una máquina virtual de Linux en AWS.</w:t>
      </w:r>
    </w:p>
    <w:p w:rsidR="00E232C4" w:rsidRDefault="00A32897" w:rsidP="00E232C4">
      <w:pPr>
        <w:pStyle w:val="Text"/>
      </w:pPr>
      <w:r>
        <w:rPr>
          <w:noProof/>
          <w:lang w:eastAsia="es-CO"/>
        </w:rPr>
        <w:drawing>
          <wp:inline distT="0" distB="0" distL="0" distR="0" wp14:anchorId="2F177B9D" wp14:editId="68AD39EC">
            <wp:extent cx="3200400" cy="38862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388620"/>
                    </a:xfrm>
                    <a:prstGeom prst="rect">
                      <a:avLst/>
                    </a:prstGeom>
                  </pic:spPr>
                </pic:pic>
              </a:graphicData>
            </a:graphic>
          </wp:inline>
        </w:drawing>
      </w:r>
    </w:p>
    <w:p w:rsidR="00E232C4" w:rsidRDefault="00E232C4" w:rsidP="00E232C4">
      <w:pPr>
        <w:pStyle w:val="Text"/>
      </w:pPr>
      <w:r>
        <w:t>Para subir el cliente antes creado a la máquina virtual se usó el protocolo sftp que funciona sobre ssh para conectarse de forma segura a la maquina remota.</w:t>
      </w:r>
    </w:p>
    <w:p w:rsidR="00E232C4" w:rsidRDefault="00E232C4" w:rsidP="00E232C4">
      <w:pPr>
        <w:pStyle w:val="Text"/>
      </w:pPr>
    </w:p>
    <w:p w:rsidR="00E232C4" w:rsidRDefault="00E232C4" w:rsidP="00E232C4">
      <w:pPr>
        <w:pStyle w:val="Text"/>
      </w:pPr>
    </w:p>
    <w:p w:rsidR="00E232C4" w:rsidRDefault="00E232C4" w:rsidP="00E232C4">
      <w:pPr>
        <w:pStyle w:val="Text"/>
      </w:pPr>
    </w:p>
    <w:p w:rsidR="00E232C4" w:rsidRDefault="00E232C4" w:rsidP="00E232C4">
      <w:pPr>
        <w:pStyle w:val="Text"/>
      </w:pPr>
    </w:p>
    <w:p w:rsidR="00E232C4" w:rsidRDefault="00E232C4" w:rsidP="00E232C4">
      <w:pPr>
        <w:pStyle w:val="Text"/>
      </w:pPr>
      <w:r>
        <w:t xml:space="preserve">Se tomó la aplicación del repositorio </w:t>
      </w:r>
      <w:hyperlink r:id="rId13" w:history="1">
        <w:r w:rsidR="00A32897" w:rsidRPr="001444F5">
          <w:rPr>
            <w:rStyle w:val="Hipervnculo"/>
          </w:rPr>
          <w:t>https://github.com/acai-bjca/Proyecto1-AREP.git</w:t>
        </w:r>
      </w:hyperlink>
      <w:r w:rsidR="00A32897">
        <w:t xml:space="preserve"> </w:t>
      </w:r>
      <w:r>
        <w:t>, y se modificó para que recibiera múltiples peticiones concurrentemente usando un pool de hilos, en el que cada hilo procesa un cliente.</w:t>
      </w:r>
    </w:p>
    <w:p w:rsidR="00E232C4" w:rsidRDefault="00E232C4" w:rsidP="00E232C4">
      <w:pPr>
        <w:pStyle w:val="Text"/>
      </w:pPr>
      <w:r>
        <w:t xml:space="preserve"> </w:t>
      </w:r>
      <w:r w:rsidR="00A32897">
        <w:rPr>
          <w:noProof/>
          <w:lang w:eastAsia="es-CO"/>
        </w:rPr>
        <w:drawing>
          <wp:inline distT="0" distB="0" distL="0" distR="0" wp14:anchorId="75989502" wp14:editId="7A469E40">
            <wp:extent cx="3200400" cy="3248660"/>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248660"/>
                    </a:xfrm>
                    <a:prstGeom prst="rect">
                      <a:avLst/>
                    </a:prstGeom>
                  </pic:spPr>
                </pic:pic>
              </a:graphicData>
            </a:graphic>
          </wp:inline>
        </w:drawing>
      </w:r>
    </w:p>
    <w:p w:rsidR="00A32897" w:rsidRDefault="00A32897" w:rsidP="00E232C4">
      <w:pPr>
        <w:pStyle w:val="Text"/>
      </w:pPr>
    </w:p>
    <w:p w:rsidR="00E232C4" w:rsidRDefault="00E232C4" w:rsidP="00E232C4">
      <w:pPr>
        <w:pStyle w:val="Text"/>
      </w:pPr>
      <w:r>
        <w:t>Por medio del browser se aseguró que funcionara  la aplicación corriendo en heroku</w:t>
      </w:r>
      <w:r>
        <w:t>.</w:t>
      </w:r>
    </w:p>
    <w:p w:rsidR="00E232C4" w:rsidRDefault="00E232C4" w:rsidP="00E232C4">
      <w:pPr>
        <w:pStyle w:val="Text"/>
      </w:pPr>
    </w:p>
    <w:p w:rsidR="00E232C4" w:rsidRDefault="00613968" w:rsidP="00613968">
      <w:pPr>
        <w:pStyle w:val="Text"/>
        <w:jc w:val="center"/>
      </w:pPr>
      <w:r>
        <w:rPr>
          <w:noProof/>
          <w:lang w:eastAsia="es-CO"/>
        </w:rPr>
        <w:drawing>
          <wp:inline distT="0" distB="0" distL="0" distR="0" wp14:anchorId="36F93E54" wp14:editId="042CB452">
            <wp:extent cx="3150814" cy="26569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1874" cy="2657830"/>
                    </a:xfrm>
                    <a:prstGeom prst="rect">
                      <a:avLst/>
                    </a:prstGeom>
                  </pic:spPr>
                </pic:pic>
              </a:graphicData>
            </a:graphic>
          </wp:inline>
        </w:drawing>
      </w:r>
    </w:p>
    <w:p w:rsidR="00E232C4" w:rsidRDefault="00E232C4" w:rsidP="00E232C4">
      <w:pPr>
        <w:pStyle w:val="Text"/>
      </w:pPr>
    </w:p>
    <w:p w:rsidR="00E232C4" w:rsidRDefault="00E232C4" w:rsidP="00E232C4">
      <w:pPr>
        <w:pStyle w:val="Text"/>
      </w:pPr>
      <w:r>
        <w:t>Para ejecutar el cliente se conecta a la máquina AWS por medio de ssh. Ese cliente se conecta a la aplicación de heroku.</w:t>
      </w:r>
    </w:p>
    <w:p w:rsidR="00E232C4" w:rsidRDefault="00E232C4" w:rsidP="00E232C4">
      <w:pPr>
        <w:pStyle w:val="Text"/>
      </w:pPr>
    </w:p>
    <w:p w:rsidR="00E232C4" w:rsidRDefault="00E232C4" w:rsidP="00E232C4">
      <w:pPr>
        <w:pStyle w:val="Text"/>
      </w:pPr>
      <w:r>
        <w:t>Para conectarse con el cliente, se ejecuta el jar y se usa http indicando la url y el número de peticiones deseadas:</w:t>
      </w:r>
    </w:p>
    <w:p w:rsidR="00E232C4" w:rsidRDefault="00E232C4" w:rsidP="00E232C4">
      <w:pPr>
        <w:pStyle w:val="Text"/>
      </w:pPr>
    </w:p>
    <w:p w:rsidR="00E232C4" w:rsidRDefault="00E232C4" w:rsidP="00E232C4">
      <w:pPr>
        <w:pStyle w:val="Text"/>
      </w:pPr>
    </w:p>
    <w:p w:rsidR="00E232C4" w:rsidRDefault="00E232C4" w:rsidP="00E232C4">
      <w:pPr>
        <w:pStyle w:val="Text"/>
      </w:pPr>
      <w:r>
        <w:t>A continuación se realizaron unos experimentos para ver el desempeño de la aplicación web desplegada en heroku, cambiando el número de peticiones enviadas por el cliente y solicitando archivos dinámicos y estáticos.</w:t>
      </w:r>
    </w:p>
    <w:p w:rsidR="00E232C4" w:rsidRDefault="00E232C4" w:rsidP="00E232C4">
      <w:pPr>
        <w:pStyle w:val="Text"/>
      </w:pPr>
      <w:r>
        <w:t>Dinámico - Calcula el cuadrado de un número:</w:t>
      </w:r>
    </w:p>
    <w:p w:rsidR="00E232C4" w:rsidRDefault="00A32897" w:rsidP="00E232C4">
      <w:pPr>
        <w:pStyle w:val="Text"/>
      </w:pPr>
      <w:hyperlink r:id="rId16" w:history="1">
        <w:r w:rsidRPr="001444F5">
          <w:rPr>
            <w:rStyle w:val="Hipervnculo"/>
          </w:rPr>
          <w:t>https://webserviceaws.herokuapp.com/apps/cuadrado?numero=5</w:t>
        </w:r>
      </w:hyperlink>
      <w:r>
        <w:t xml:space="preserve"> </w:t>
      </w:r>
    </w:p>
    <w:p w:rsidR="00E232C4" w:rsidRDefault="00E232C4" w:rsidP="00E232C4">
      <w:pPr>
        <w:pStyle w:val="Text"/>
      </w:pPr>
    </w:p>
    <w:p w:rsidR="00E232C4" w:rsidRDefault="00E232C4" w:rsidP="00A32897">
      <w:pPr>
        <w:pStyle w:val="Text"/>
        <w:ind w:firstLine="0"/>
      </w:pPr>
      <w:r w:rsidRPr="00A32897">
        <w:t>Estáticos</w:t>
      </w:r>
      <w:r>
        <w:t>:</w:t>
      </w:r>
    </w:p>
    <w:p w:rsidR="00A32897" w:rsidRDefault="00A32897" w:rsidP="00A32897">
      <w:pPr>
        <w:pStyle w:val="Text"/>
        <w:ind w:firstLine="0"/>
      </w:pPr>
      <w:r>
        <w:t xml:space="preserve">• </w:t>
      </w:r>
      <w:r w:rsidR="00E232C4">
        <w:t>Imagen:</w:t>
      </w:r>
      <w:r>
        <w:tab/>
      </w:r>
      <w:r w:rsidR="00E232C4">
        <w:t xml:space="preserve"> </w:t>
      </w:r>
      <w:hyperlink r:id="rId17" w:history="1">
        <w:r w:rsidRPr="001444F5">
          <w:rPr>
            <w:rStyle w:val="Hipervnculo"/>
          </w:rPr>
          <w:t>https://webserviceaws.herokuapp.com/imagenSistemas.jpg</w:t>
        </w:r>
      </w:hyperlink>
      <w:r>
        <w:t xml:space="preserve"> </w:t>
      </w:r>
    </w:p>
    <w:p w:rsidR="001C1E87" w:rsidRPr="00B10D6B" w:rsidRDefault="00A32897" w:rsidP="00E232C4">
      <w:pPr>
        <w:pStyle w:val="Text"/>
        <w:ind w:firstLine="0"/>
      </w:pPr>
      <w:r>
        <w:t xml:space="preserve">• </w:t>
      </w:r>
      <w:r w:rsidR="00E232C4">
        <w:t>Archivo</w:t>
      </w:r>
      <w:r>
        <w:t xml:space="preserve"> </w:t>
      </w:r>
      <w:r w:rsidR="00E232C4">
        <w:t>html:</w:t>
      </w:r>
      <w:r>
        <w:tab/>
      </w:r>
      <w:r w:rsidR="00E232C4">
        <w:t xml:space="preserve"> </w:t>
      </w:r>
      <w:hyperlink r:id="rId18" w:history="1">
        <w:r w:rsidRPr="001444F5">
          <w:rPr>
            <w:rStyle w:val="Hipervnculo"/>
          </w:rPr>
          <w:t>https://webserviceaws.herokuapp.com/pagina.html</w:t>
        </w:r>
      </w:hyperlink>
      <w:r>
        <w:t xml:space="preserve"> </w:t>
      </w:r>
    </w:p>
    <w:p w:rsidR="00E232C4" w:rsidRDefault="00E232C4" w:rsidP="00E3302C">
      <w:pPr>
        <w:pStyle w:val="Ttulo1"/>
      </w:pPr>
      <w:r>
        <w:t>Pruebas</w:t>
      </w:r>
    </w:p>
    <w:p w:rsidR="006A506F" w:rsidRDefault="006A506F" w:rsidP="006A506F">
      <w:pPr>
        <w:jc w:val="center"/>
      </w:pPr>
      <w:r>
        <w:t>Dinámico: html</w:t>
      </w:r>
    </w:p>
    <w:p w:rsidR="006A506F" w:rsidRPr="006A506F" w:rsidRDefault="006A506F" w:rsidP="006A506F">
      <w:pPr>
        <w:jc w:val="center"/>
      </w:pPr>
    </w:p>
    <w:p w:rsidR="00E232C4" w:rsidRDefault="00E232C4" w:rsidP="00484587">
      <w:r w:rsidRPr="004874E7">
        <w:rPr>
          <w:noProof/>
          <w:lang w:eastAsia="es-CO"/>
        </w:rPr>
        <w:drawing>
          <wp:inline distT="0" distB="0" distL="0" distR="0" wp14:anchorId="3E450744" wp14:editId="7934910B">
            <wp:extent cx="3200400" cy="474214"/>
            <wp:effectExtent l="0" t="0" r="0" b="2540"/>
            <wp:docPr id="59" name="Imagen 59" descr="E:\Amalia\Downloads\AWS\pantallazos\ap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Amalia\Downloads\AWS\pantallazos\app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48BCB2F7" wp14:editId="0A2A8BB2">
            <wp:extent cx="3200400" cy="474214"/>
            <wp:effectExtent l="0" t="0" r="0" b="2540"/>
            <wp:docPr id="60" name="Imagen 60" descr="E:\Amalia\Downloads\AWS\pantallazos\ap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Amalia\Downloads\AWS\pantallazos\apps-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0DA72C9B" wp14:editId="61670030">
            <wp:extent cx="3200400" cy="474214"/>
            <wp:effectExtent l="0" t="0" r="0" b="2540"/>
            <wp:docPr id="61" name="Imagen 61" descr="E:\Amalia\Downloads\AWS\pantallazos\app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Amalia\Downloads\AWS\pantallazos\apps-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1AA18128" wp14:editId="40E49633">
            <wp:extent cx="3200400" cy="474214"/>
            <wp:effectExtent l="0" t="0" r="0" b="2540"/>
            <wp:docPr id="62" name="Imagen 62" descr="E:\Amalia\Downloads\AWS\pantallazos\app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Amalia\Downloads\AWS\pantallazos\apps-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5DA1AA1A" wp14:editId="1E07A0C2">
            <wp:extent cx="3200400" cy="474214"/>
            <wp:effectExtent l="0" t="0" r="0" b="2540"/>
            <wp:docPr id="63" name="Imagen 63" descr="E:\Amalia\Downloads\AWS\pantallazos\ap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Amalia\Downloads\AWS\pantallazos\apps-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2DB25F30" wp14:editId="2EFA9146">
            <wp:extent cx="3200400" cy="474214"/>
            <wp:effectExtent l="0" t="0" r="0" b="2540"/>
            <wp:docPr id="64" name="Imagen 64" descr="E:\Amalia\Downloads\AWS\pantallazos\app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Amalia\Downloads\AWS\pantallazos\apps-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1CAB031A" wp14:editId="67A2AE6C">
            <wp:extent cx="3200400" cy="474214"/>
            <wp:effectExtent l="0" t="0" r="0" b="2540"/>
            <wp:docPr id="65" name="Imagen 65" descr="E:\Amalia\Downloads\AWS\pantallazos\app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Amalia\Downloads\AWS\pantallazos\apps-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4358C728" wp14:editId="3FDD0EFD">
            <wp:extent cx="3200400" cy="474214"/>
            <wp:effectExtent l="0" t="0" r="0" b="2540"/>
            <wp:docPr id="66" name="Imagen 66" descr="E:\Amalia\Downloads\AWS\pantallazos\apps-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Amalia\Downloads\AWS\pantallazos\apps-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7358ED4D" wp14:editId="359493E4">
            <wp:extent cx="3200400" cy="474214"/>
            <wp:effectExtent l="0" t="0" r="0" b="2540"/>
            <wp:docPr id="67" name="Imagen 67" descr="E:\Amalia\Downloads\AWS\pantallazos\apps-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Amalia\Downloads\AWS\pantallazos\apps-8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691D1401" wp14:editId="1B95525E">
            <wp:extent cx="3200400" cy="474214"/>
            <wp:effectExtent l="0" t="0" r="0" b="2540"/>
            <wp:docPr id="68" name="Imagen 68" descr="E:\Amalia\Downloads\AWS\pantallazos\app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Amalia\Downloads\AWS\pantallazos\apps-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139366F1" wp14:editId="18E0E9E5">
            <wp:extent cx="3200400" cy="474214"/>
            <wp:effectExtent l="0" t="0" r="0" b="2540"/>
            <wp:docPr id="69" name="Imagen 69" descr="E:\Amalia\Downloads\AWS\pantallazos\app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Amalia\Downloads\AWS\pantallazos\apps-1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443E7892" wp14:editId="2BA45F2B">
            <wp:extent cx="3200400" cy="474214"/>
            <wp:effectExtent l="0" t="0" r="0" b="2540"/>
            <wp:docPr id="71" name="Imagen 71" descr="E:\Amalia\Downloads\AWS\pantallazos\apps-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Amalia\Downloads\AWS\pantallazos\apps-5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74214"/>
                    </a:xfrm>
                    <a:prstGeom prst="rect">
                      <a:avLst/>
                    </a:prstGeom>
                    <a:noFill/>
                    <a:ln>
                      <a:noFill/>
                    </a:ln>
                  </pic:spPr>
                </pic:pic>
              </a:graphicData>
            </a:graphic>
          </wp:inline>
        </w:drawing>
      </w:r>
      <w:r w:rsidRPr="004874E7">
        <w:rPr>
          <w:noProof/>
          <w:lang w:eastAsia="es-CO"/>
        </w:rPr>
        <w:drawing>
          <wp:inline distT="0" distB="0" distL="0" distR="0" wp14:anchorId="09790341" wp14:editId="027E77E9">
            <wp:extent cx="3200400" cy="481631"/>
            <wp:effectExtent l="0" t="0" r="0" b="0"/>
            <wp:docPr id="72" name="Imagen 72" descr="E:\Amalia\Downloads\AWS\pantallazos\app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Amalia\Downloads\AWS\pantallazos\apps-1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481631"/>
                    </a:xfrm>
                    <a:prstGeom prst="rect">
                      <a:avLst/>
                    </a:prstGeom>
                    <a:noFill/>
                    <a:ln>
                      <a:noFill/>
                    </a:ln>
                  </pic:spPr>
                </pic:pic>
              </a:graphicData>
            </a:graphic>
          </wp:inline>
        </w:drawing>
      </w:r>
      <w:r w:rsidRPr="004874E7">
        <w:rPr>
          <w:noProof/>
          <w:lang w:eastAsia="es-CO"/>
        </w:rPr>
        <w:drawing>
          <wp:inline distT="0" distB="0" distL="0" distR="0" wp14:anchorId="33894742" wp14:editId="347F6B12">
            <wp:extent cx="3200400" cy="509551"/>
            <wp:effectExtent l="0" t="0" r="0" b="5080"/>
            <wp:docPr id="73" name="Imagen 73" descr="E:\Amalia\Downloads\AWS\pantallazos\app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Amalia\Downloads\AWS\pantallazos\apps-20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509551"/>
                    </a:xfrm>
                    <a:prstGeom prst="rect">
                      <a:avLst/>
                    </a:prstGeom>
                    <a:noFill/>
                    <a:ln>
                      <a:noFill/>
                    </a:ln>
                  </pic:spPr>
                </pic:pic>
              </a:graphicData>
            </a:graphic>
          </wp:inline>
        </w:drawing>
      </w:r>
    </w:p>
    <w:p w:rsidR="00E232C4" w:rsidRDefault="00E232C4" w:rsidP="00E232C4"/>
    <w:p w:rsidR="00E232C4" w:rsidRDefault="00E232C4" w:rsidP="00E232C4">
      <w:pPr>
        <w:jc w:val="center"/>
      </w:pPr>
      <w:r>
        <w:rPr>
          <w:noProof/>
          <w:lang w:eastAsia="es-CO"/>
        </w:rPr>
        <w:drawing>
          <wp:inline distT="0" distB="0" distL="0" distR="0" wp14:anchorId="7278CF2E" wp14:editId="685F58C9">
            <wp:extent cx="2562446" cy="1754372"/>
            <wp:effectExtent l="19050" t="19050" r="9525" b="1778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232C4" w:rsidRDefault="00E232C4" w:rsidP="00E232C4">
      <w:pPr>
        <w:jc w:val="center"/>
      </w:pPr>
    </w:p>
    <w:p w:rsidR="00E232C4" w:rsidRDefault="00E232C4" w:rsidP="00E232C4">
      <w:pPr>
        <w:jc w:val="center"/>
      </w:pPr>
      <w:r>
        <w:rPr>
          <w:noProof/>
          <w:lang w:eastAsia="es-CO"/>
        </w:rPr>
        <w:drawing>
          <wp:inline distT="0" distB="0" distL="0" distR="0" wp14:anchorId="70D694C1" wp14:editId="1E59D05F">
            <wp:extent cx="2941608" cy="1880558"/>
            <wp:effectExtent l="57150" t="38100" r="49530" b="4381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84587" w:rsidRDefault="00484587" w:rsidP="00E232C4">
      <w:pPr>
        <w:jc w:val="center"/>
      </w:pPr>
      <w:r w:rsidRPr="004874E7">
        <w:rPr>
          <w:noProof/>
          <w:lang w:eastAsia="es-CO"/>
        </w:rPr>
        <w:drawing>
          <wp:inline distT="0" distB="0" distL="0" distR="0" wp14:anchorId="51D07EB6" wp14:editId="4699F28B">
            <wp:extent cx="3200400" cy="183665"/>
            <wp:effectExtent l="0" t="0" r="0" b="6985"/>
            <wp:docPr id="58" name="Imagen 58" descr="E:\Amalia\Downloads\AWS\pantallazos\apps-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Amalia\Downloads\AWS\pantallazos\apps-50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183665"/>
                    </a:xfrm>
                    <a:prstGeom prst="rect">
                      <a:avLst/>
                    </a:prstGeom>
                    <a:noFill/>
                    <a:ln>
                      <a:noFill/>
                    </a:ln>
                  </pic:spPr>
                </pic:pic>
              </a:graphicData>
            </a:graphic>
          </wp:inline>
        </w:drawing>
      </w:r>
    </w:p>
    <w:p w:rsidR="00D93A2B" w:rsidRDefault="00D93A2B" w:rsidP="00E232C4">
      <w:pPr>
        <w:jc w:val="center"/>
      </w:pPr>
    </w:p>
    <w:p w:rsidR="00D93A2B" w:rsidRDefault="00613968" w:rsidP="00E232C4">
      <w:pPr>
        <w:jc w:val="center"/>
      </w:pPr>
      <w:r>
        <w:t>Estático: html</w:t>
      </w:r>
    </w:p>
    <w:p w:rsidR="00D93A2B" w:rsidRDefault="00D93A2B" w:rsidP="00E232C4">
      <w:pPr>
        <w:jc w:val="center"/>
      </w:pPr>
    </w:p>
    <w:p w:rsidR="00D93A2B" w:rsidRDefault="00484587" w:rsidP="00E232C4">
      <w:pPr>
        <w:jc w:val="center"/>
      </w:pPr>
      <w:r w:rsidRPr="00484587">
        <w:rPr>
          <w:noProof/>
          <w:lang w:eastAsia="es-CO"/>
        </w:rPr>
        <w:drawing>
          <wp:inline distT="0" distB="0" distL="0" distR="0">
            <wp:extent cx="3200400" cy="551361"/>
            <wp:effectExtent l="0" t="0" r="0" b="1270"/>
            <wp:docPr id="20" name="Imagen 20" descr="E:\Amalia\Downloads\AWS\pantallazos\htm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alia\Downloads\AWS\pantallazos\html-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551361"/>
                    </a:xfrm>
                    <a:prstGeom prst="rect">
                      <a:avLst/>
                    </a:prstGeom>
                    <a:noFill/>
                    <a:ln>
                      <a:noFill/>
                    </a:ln>
                  </pic:spPr>
                </pic:pic>
              </a:graphicData>
            </a:graphic>
          </wp:inline>
        </w:drawing>
      </w:r>
      <w:r w:rsidRPr="00484587">
        <w:rPr>
          <w:noProof/>
          <w:lang w:eastAsia="es-CO"/>
        </w:rPr>
        <w:drawing>
          <wp:inline distT="0" distB="0" distL="0" distR="0" wp14:anchorId="07B16B65" wp14:editId="3C71C760">
            <wp:extent cx="3200400" cy="551180"/>
            <wp:effectExtent l="0" t="0" r="0" b="1270"/>
            <wp:docPr id="21" name="Imagen 21" descr="E:\Amalia\Downloads\AWS\pantallazos\htm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malia\Downloads\AWS\pantallazos\html-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551180"/>
                    </a:xfrm>
                    <a:prstGeom prst="rect">
                      <a:avLst/>
                    </a:prstGeom>
                    <a:noFill/>
                    <a:ln>
                      <a:noFill/>
                    </a:ln>
                  </pic:spPr>
                </pic:pic>
              </a:graphicData>
            </a:graphic>
          </wp:inline>
        </w:drawing>
      </w:r>
      <w:r w:rsidRPr="00484587">
        <w:rPr>
          <w:noProof/>
          <w:lang w:eastAsia="es-CO"/>
        </w:rPr>
        <w:drawing>
          <wp:inline distT="0" distB="0" distL="0" distR="0" wp14:anchorId="2CD244C0" wp14:editId="19A449ED">
            <wp:extent cx="3200400" cy="551180"/>
            <wp:effectExtent l="0" t="0" r="0" b="1270"/>
            <wp:docPr id="22" name="Imagen 22" descr="E:\Amalia\Downloads\AWS\pantallazos\htm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malia\Downloads\AWS\pantallazos\html-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551180"/>
                    </a:xfrm>
                    <a:prstGeom prst="rect">
                      <a:avLst/>
                    </a:prstGeom>
                    <a:noFill/>
                    <a:ln>
                      <a:noFill/>
                    </a:ln>
                  </pic:spPr>
                </pic:pic>
              </a:graphicData>
            </a:graphic>
          </wp:inline>
        </w:drawing>
      </w:r>
      <w:r w:rsidRPr="00484587">
        <w:rPr>
          <w:noProof/>
          <w:lang w:eastAsia="es-CO"/>
        </w:rPr>
        <w:drawing>
          <wp:inline distT="0" distB="0" distL="0" distR="0" wp14:anchorId="466F1273" wp14:editId="2E23A829">
            <wp:extent cx="3200400" cy="551180"/>
            <wp:effectExtent l="0" t="0" r="0" b="1270"/>
            <wp:docPr id="23" name="Imagen 23" descr="E:\Amalia\Downloads\AWS\pantallazos\html-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alia\Downloads\AWS\pantallazos\html-4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551180"/>
                    </a:xfrm>
                    <a:prstGeom prst="rect">
                      <a:avLst/>
                    </a:prstGeom>
                    <a:noFill/>
                    <a:ln>
                      <a:noFill/>
                    </a:ln>
                  </pic:spPr>
                </pic:pic>
              </a:graphicData>
            </a:graphic>
          </wp:inline>
        </w:drawing>
      </w:r>
      <w:r w:rsidRPr="00484587">
        <w:rPr>
          <w:noProof/>
          <w:lang w:eastAsia="es-CO"/>
        </w:rPr>
        <w:drawing>
          <wp:inline distT="0" distB="0" distL="0" distR="0" wp14:anchorId="0866A7AB" wp14:editId="653AFAD9">
            <wp:extent cx="3200400" cy="551180"/>
            <wp:effectExtent l="0" t="0" r="0" b="1270"/>
            <wp:docPr id="24" name="Imagen 24" descr="E:\Amalia\Downloads\AWS\pantallazos\html-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malia\Downloads\AWS\pantallazos\html-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551180"/>
                    </a:xfrm>
                    <a:prstGeom prst="rect">
                      <a:avLst/>
                    </a:prstGeom>
                    <a:noFill/>
                    <a:ln>
                      <a:noFill/>
                    </a:ln>
                  </pic:spPr>
                </pic:pic>
              </a:graphicData>
            </a:graphic>
          </wp:inline>
        </w:drawing>
      </w:r>
      <w:r w:rsidRPr="00484587">
        <w:rPr>
          <w:noProof/>
          <w:lang w:eastAsia="es-CO"/>
        </w:rPr>
        <w:drawing>
          <wp:inline distT="0" distB="0" distL="0" distR="0" wp14:anchorId="00C880CE" wp14:editId="270218C2">
            <wp:extent cx="3200400" cy="551180"/>
            <wp:effectExtent l="0" t="0" r="0" b="1270"/>
            <wp:docPr id="25" name="Imagen 25" descr="E:\Amalia\Downloads\AWS\pantallazos\html-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malia\Downloads\AWS\pantallazos\html-6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551180"/>
                    </a:xfrm>
                    <a:prstGeom prst="rect">
                      <a:avLst/>
                    </a:prstGeom>
                    <a:noFill/>
                    <a:ln>
                      <a:noFill/>
                    </a:ln>
                  </pic:spPr>
                </pic:pic>
              </a:graphicData>
            </a:graphic>
          </wp:inline>
        </w:drawing>
      </w:r>
      <w:r w:rsidRPr="00484587">
        <w:rPr>
          <w:noProof/>
          <w:lang w:eastAsia="es-CO"/>
        </w:rPr>
        <w:drawing>
          <wp:inline distT="0" distB="0" distL="0" distR="0" wp14:anchorId="416860D5" wp14:editId="5C57A451">
            <wp:extent cx="3200400" cy="518795"/>
            <wp:effectExtent l="0" t="0" r="0" b="0"/>
            <wp:docPr id="26" name="Imagen 26" descr="E:\Amalia\Downloads\AWS\pantallazos\html-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malia\Downloads\AWS\pantallazos\html-7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518795"/>
                    </a:xfrm>
                    <a:prstGeom prst="rect">
                      <a:avLst/>
                    </a:prstGeom>
                    <a:noFill/>
                    <a:ln>
                      <a:noFill/>
                    </a:ln>
                  </pic:spPr>
                </pic:pic>
              </a:graphicData>
            </a:graphic>
          </wp:inline>
        </w:drawing>
      </w:r>
      <w:r w:rsidRPr="00484587">
        <w:rPr>
          <w:noProof/>
          <w:lang w:eastAsia="es-CO"/>
        </w:rPr>
        <w:drawing>
          <wp:inline distT="0" distB="0" distL="0" distR="0" wp14:anchorId="01C27AE1" wp14:editId="1CF0B51D">
            <wp:extent cx="3200400" cy="569595"/>
            <wp:effectExtent l="0" t="0" r="0" b="1905"/>
            <wp:docPr id="27" name="Imagen 27" descr="E:\Amalia\Downloads\AWS\pantallazos\html-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malia\Downloads\AWS\pantallazos\html-8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569595"/>
                    </a:xfrm>
                    <a:prstGeom prst="rect">
                      <a:avLst/>
                    </a:prstGeom>
                    <a:noFill/>
                    <a:ln>
                      <a:noFill/>
                    </a:ln>
                  </pic:spPr>
                </pic:pic>
              </a:graphicData>
            </a:graphic>
          </wp:inline>
        </w:drawing>
      </w:r>
      <w:r w:rsidRPr="00484587">
        <w:rPr>
          <w:noProof/>
          <w:lang w:eastAsia="es-CO"/>
        </w:rPr>
        <w:drawing>
          <wp:inline distT="0" distB="0" distL="0" distR="0" wp14:anchorId="38233424" wp14:editId="39941A4D">
            <wp:extent cx="3200400" cy="569595"/>
            <wp:effectExtent l="0" t="0" r="0" b="1905"/>
            <wp:docPr id="28" name="Imagen 28" descr="E:\Amalia\Downloads\AWS\pantallazos\html-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malia\Downloads\AWS\pantallazos\html-9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569595"/>
                    </a:xfrm>
                    <a:prstGeom prst="rect">
                      <a:avLst/>
                    </a:prstGeom>
                    <a:noFill/>
                    <a:ln>
                      <a:noFill/>
                    </a:ln>
                  </pic:spPr>
                </pic:pic>
              </a:graphicData>
            </a:graphic>
          </wp:inline>
        </w:drawing>
      </w:r>
      <w:r w:rsidRPr="00484587">
        <w:rPr>
          <w:noProof/>
          <w:lang w:eastAsia="es-CO"/>
        </w:rPr>
        <w:drawing>
          <wp:inline distT="0" distB="0" distL="0" distR="0" wp14:anchorId="6CFC274B" wp14:editId="207C5019">
            <wp:extent cx="3200400" cy="569595"/>
            <wp:effectExtent l="0" t="0" r="0" b="1905"/>
            <wp:docPr id="29" name="Imagen 29" descr="E:\Amalia\Downloads\AWS\pantallazos\html-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alia\Downloads\AWS\pantallazos\html-1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569595"/>
                    </a:xfrm>
                    <a:prstGeom prst="rect">
                      <a:avLst/>
                    </a:prstGeom>
                    <a:noFill/>
                    <a:ln>
                      <a:noFill/>
                    </a:ln>
                  </pic:spPr>
                </pic:pic>
              </a:graphicData>
            </a:graphic>
          </wp:inline>
        </w:drawing>
      </w:r>
      <w:r w:rsidRPr="00484587">
        <w:rPr>
          <w:noProof/>
          <w:lang w:eastAsia="es-CO"/>
        </w:rPr>
        <w:drawing>
          <wp:inline distT="0" distB="0" distL="0" distR="0" wp14:anchorId="142CF616" wp14:editId="1BE96C62">
            <wp:extent cx="3200400" cy="569595"/>
            <wp:effectExtent l="0" t="0" r="0" b="1905"/>
            <wp:docPr id="30" name="Imagen 30" descr="E:\Amalia\Downloads\AWS\pantallazos\htm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malia\Downloads\AWS\pantallazos\html-2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569595"/>
                    </a:xfrm>
                    <a:prstGeom prst="rect">
                      <a:avLst/>
                    </a:prstGeom>
                    <a:noFill/>
                    <a:ln>
                      <a:noFill/>
                    </a:ln>
                  </pic:spPr>
                </pic:pic>
              </a:graphicData>
            </a:graphic>
          </wp:inline>
        </w:drawing>
      </w:r>
    </w:p>
    <w:p w:rsidR="00484587" w:rsidRDefault="00484587" w:rsidP="00E232C4">
      <w:pPr>
        <w:jc w:val="center"/>
      </w:pPr>
      <w:r w:rsidRPr="00484587">
        <w:rPr>
          <w:noProof/>
          <w:lang w:eastAsia="es-CO"/>
        </w:rPr>
        <w:drawing>
          <wp:inline distT="0" distB="0" distL="0" distR="0" wp14:anchorId="51A91FBA" wp14:editId="60330F11">
            <wp:extent cx="3200400" cy="530860"/>
            <wp:effectExtent l="0" t="0" r="0" b="2540"/>
            <wp:docPr id="19" name="Imagen 19" descr="E:\Amalia\Downloads\AWS\pantallazos\html-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alia\Downloads\AWS\pantallazos\html-3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530860"/>
                    </a:xfrm>
                    <a:prstGeom prst="rect">
                      <a:avLst/>
                    </a:prstGeom>
                    <a:noFill/>
                    <a:ln>
                      <a:noFill/>
                    </a:ln>
                  </pic:spPr>
                </pic:pic>
              </a:graphicData>
            </a:graphic>
          </wp:inline>
        </w:drawing>
      </w:r>
    </w:p>
    <w:p w:rsidR="00613968" w:rsidRDefault="00613968" w:rsidP="00E232C4">
      <w:pPr>
        <w:jc w:val="center"/>
      </w:pPr>
    </w:p>
    <w:p w:rsidR="00613968" w:rsidRDefault="00613968" w:rsidP="00E232C4">
      <w:pPr>
        <w:jc w:val="center"/>
      </w:pPr>
      <w:r>
        <w:rPr>
          <w:noProof/>
          <w:lang w:eastAsia="es-CO"/>
        </w:rPr>
        <w:drawing>
          <wp:inline distT="0" distB="0" distL="0" distR="0" wp14:anchorId="5EDE4F25">
            <wp:extent cx="2803556" cy="1992701"/>
            <wp:effectExtent l="38100" t="38100" r="34925" b="457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5367" cy="2001096"/>
                    </a:xfrm>
                    <a:prstGeom prst="rect">
                      <a:avLst/>
                    </a:prstGeom>
                    <a:noFill/>
                    <a:ln w="28575">
                      <a:solidFill>
                        <a:schemeClr val="accent1">
                          <a:lumMod val="75000"/>
                        </a:schemeClr>
                      </a:solidFill>
                    </a:ln>
                  </pic:spPr>
                </pic:pic>
              </a:graphicData>
            </a:graphic>
          </wp:inline>
        </w:drawing>
      </w:r>
    </w:p>
    <w:p w:rsidR="00613968" w:rsidRDefault="00613968" w:rsidP="00613968">
      <w:pPr>
        <w:jc w:val="center"/>
      </w:pPr>
    </w:p>
    <w:p w:rsidR="00613968" w:rsidRDefault="00613968" w:rsidP="00613968">
      <w:pPr>
        <w:jc w:val="center"/>
      </w:pPr>
      <w:r>
        <w:t xml:space="preserve">Estático: </w:t>
      </w:r>
      <w:r>
        <w:t>imagen</w:t>
      </w:r>
    </w:p>
    <w:p w:rsidR="00613968" w:rsidRDefault="00613968" w:rsidP="00E232C4">
      <w:pPr>
        <w:jc w:val="center"/>
        <w:rPr>
          <w:rStyle w:val="Normal"/>
          <w:noProof/>
          <w:snapToGrid w:val="0"/>
          <w:color w:val="000000"/>
          <w:w w:val="0"/>
          <w:sz w:val="0"/>
          <w:szCs w:val="0"/>
          <w:u w:color="000000"/>
          <w:bdr w:val="none" w:sz="0" w:space="0" w:color="000000"/>
          <w:shd w:val="clear" w:color="000000" w:fill="000000"/>
          <w:lang w:eastAsia="es-CO"/>
        </w:rPr>
      </w:pPr>
      <w:r w:rsidRPr="00613968">
        <w:rPr>
          <w:noProof/>
          <w:lang w:eastAsia="es-CO"/>
        </w:rPr>
        <w:drawing>
          <wp:inline distT="0" distB="0" distL="0" distR="0">
            <wp:extent cx="3200400" cy="509576"/>
            <wp:effectExtent l="0" t="0" r="0" b="5080"/>
            <wp:docPr id="47" name="Imagen 47" descr="E:\Amalia\Downloads\AWS\pantallazo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malia\Downloads\AWS\pantallazos\im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509576"/>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noProof/>
          <w:lang w:eastAsia="es-CO"/>
        </w:rPr>
        <w:drawing>
          <wp:inline distT="0" distB="0" distL="0" distR="0">
            <wp:extent cx="3200400" cy="509576"/>
            <wp:effectExtent l="0" t="0" r="0" b="5080"/>
            <wp:docPr id="48" name="Imagen 48" descr="E:\Amalia\Downloads\AWS\pantallazo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malia\Downloads\AWS\pantallazos\img-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509576"/>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noProof/>
          <w:lang w:eastAsia="es-CO"/>
        </w:rPr>
        <w:drawing>
          <wp:inline distT="0" distB="0" distL="0" distR="0">
            <wp:extent cx="3200400" cy="509576"/>
            <wp:effectExtent l="0" t="0" r="0" b="5080"/>
            <wp:docPr id="49" name="Imagen 49" descr="E:\Amalia\Downloads\AWS\pantallazo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malia\Downloads\AWS\pantallazos\img-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509576"/>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rStyle w:val="Normal"/>
          <w:noProof/>
          <w:snapToGrid w:val="0"/>
          <w:color w:val="000000"/>
          <w:w w:val="0"/>
          <w:sz w:val="0"/>
          <w:szCs w:val="0"/>
          <w:u w:color="000000"/>
          <w:bdr w:val="none" w:sz="0" w:space="0" w:color="000000"/>
          <w:shd w:val="clear" w:color="000000" w:fill="000000"/>
          <w:lang w:eastAsia="es-CO"/>
        </w:rPr>
        <w:drawing>
          <wp:inline distT="0" distB="0" distL="0" distR="0">
            <wp:extent cx="3200400" cy="509576"/>
            <wp:effectExtent l="0" t="0" r="0" b="5080"/>
            <wp:docPr id="50" name="Imagen 50" descr="E:\Amalia\Downloads\AWS\pantallazo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malia\Downloads\AWS\pantallazos\img-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509576"/>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rStyle w:val="Normal"/>
          <w:noProof/>
          <w:snapToGrid w:val="0"/>
          <w:color w:val="000000"/>
          <w:w w:val="0"/>
          <w:sz w:val="0"/>
          <w:szCs w:val="0"/>
          <w:u w:color="000000"/>
          <w:bdr w:val="none" w:sz="0" w:space="0" w:color="000000"/>
          <w:shd w:val="clear" w:color="000000" w:fill="000000"/>
          <w:lang w:eastAsia="es-CO"/>
        </w:rPr>
        <w:drawing>
          <wp:inline distT="0" distB="0" distL="0" distR="0">
            <wp:extent cx="3200400" cy="509576"/>
            <wp:effectExtent l="0" t="0" r="0" b="5080"/>
            <wp:docPr id="51" name="Imagen 51" descr="E:\Amalia\Downloads\AWS\pantallazo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malia\Downloads\AWS\pantallazos\img-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09576"/>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rStyle w:val="Normal"/>
          <w:noProof/>
          <w:snapToGrid w:val="0"/>
          <w:color w:val="000000"/>
          <w:w w:val="0"/>
          <w:sz w:val="0"/>
          <w:szCs w:val="0"/>
          <w:u w:color="000000"/>
          <w:bdr w:val="none" w:sz="0" w:space="0" w:color="000000"/>
          <w:shd w:val="clear" w:color="000000" w:fill="000000"/>
          <w:lang w:eastAsia="es-CO"/>
        </w:rPr>
        <w:drawing>
          <wp:inline distT="0" distB="0" distL="0" distR="0">
            <wp:extent cx="3196705" cy="362310"/>
            <wp:effectExtent l="0" t="0" r="3810" b="0"/>
            <wp:docPr id="52" name="Imagen 52" descr="E:\Amalia\Downloads\AWS\pantallazos\img-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malia\Downloads\AWS\pantallazos\img-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1629" cy="365135"/>
                    </a:xfrm>
                    <a:prstGeom prst="rect">
                      <a:avLst/>
                    </a:prstGeom>
                    <a:noFill/>
                    <a:ln>
                      <a:noFill/>
                    </a:ln>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p>
    <w:p w:rsidR="00613968" w:rsidRDefault="00613968" w:rsidP="00E232C4">
      <w:pPr>
        <w:jc w:val="center"/>
        <w:rPr>
          <w:rStyle w:val="Normal"/>
          <w:noProof/>
          <w:snapToGrid w:val="0"/>
          <w:color w:val="000000"/>
          <w:w w:val="0"/>
          <w:sz w:val="0"/>
          <w:szCs w:val="0"/>
          <w:u w:color="000000"/>
          <w:bdr w:val="none" w:sz="0" w:space="0" w:color="000000"/>
          <w:shd w:val="clear" w:color="000000" w:fill="000000"/>
          <w:lang w:eastAsia="es-CO"/>
        </w:rPr>
      </w:pPr>
    </w:p>
    <w:p w:rsidR="00613968" w:rsidRDefault="00613968" w:rsidP="00E232C4">
      <w:pPr>
        <w:jc w:val="center"/>
        <w:rPr>
          <w:rStyle w:val="Normal"/>
          <w:snapToGrid w:val="0"/>
          <w:color w:val="000000"/>
          <w:w w:val="0"/>
          <w:sz w:val="0"/>
          <w:szCs w:val="0"/>
          <w:u w:color="000000"/>
          <w:bdr w:val="none" w:sz="0" w:space="0" w:color="000000"/>
          <w:shd w:val="clear" w:color="000000" w:fill="000000"/>
          <w:lang w:val="x-none" w:eastAsia="x-none" w:bidi="x-none"/>
        </w:rPr>
      </w:pPr>
      <w:r w:rsidRPr="00613968">
        <w:rPr>
          <w:rStyle w:val="Normal"/>
          <w:noProof/>
          <w:snapToGrid w:val="0"/>
          <w:color w:val="000000"/>
          <w:w w:val="0"/>
          <w:sz w:val="0"/>
          <w:szCs w:val="0"/>
          <w:u w:color="000000"/>
          <w:bdr w:val="none" w:sz="0" w:space="0" w:color="000000"/>
          <w:shd w:val="clear" w:color="000000" w:fill="000000"/>
          <w:lang w:eastAsia="es-CO"/>
        </w:rPr>
        <w:drawing>
          <wp:inline distT="0" distB="0" distL="0" distR="0">
            <wp:extent cx="3196489" cy="308540"/>
            <wp:effectExtent l="0" t="0" r="0" b="0"/>
            <wp:docPr id="53" name="Imagen 53" descr="E:\Amalia\Downloads\AWS\pantallazos\img-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malia\Downloads\AWS\pantallazos\img-100.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1055"/>
                    <a:stretch/>
                  </pic:blipFill>
                  <pic:spPr bwMode="auto">
                    <a:xfrm>
                      <a:off x="0" y="0"/>
                      <a:ext cx="3227616" cy="311545"/>
                    </a:xfrm>
                    <a:prstGeom prst="rect">
                      <a:avLst/>
                    </a:prstGeom>
                    <a:noFill/>
                    <a:ln>
                      <a:noFill/>
                    </a:ln>
                    <a:extLst>
                      <a:ext uri="{53640926-AAD7-44D8-BBD7-CCE9431645EC}">
                        <a14:shadowObscured xmlns:a14="http://schemas.microsoft.com/office/drawing/2010/main"/>
                      </a:ext>
                    </a:extLst>
                  </pic:spPr>
                </pic:pic>
              </a:graphicData>
            </a:graphic>
          </wp:inline>
        </w:drawing>
      </w:r>
      <w:r w:rsidRPr="00613968">
        <w:rPr>
          <w:rStyle w:val="Normal"/>
          <w:snapToGrid w:val="0"/>
          <w:color w:val="000000"/>
          <w:w w:val="0"/>
          <w:sz w:val="0"/>
          <w:szCs w:val="0"/>
          <w:u w:color="000000"/>
          <w:bdr w:val="none" w:sz="0" w:space="0" w:color="000000"/>
          <w:shd w:val="clear" w:color="000000" w:fill="000000"/>
          <w:lang w:val="x-none" w:eastAsia="x-none" w:bidi="x-none"/>
        </w:rPr>
        <w:t xml:space="preserve"> </w:t>
      </w:r>
      <w:r w:rsidRPr="00613968">
        <w:rPr>
          <w:rStyle w:val="Normal"/>
          <w:noProof/>
          <w:snapToGrid w:val="0"/>
          <w:color w:val="000000"/>
          <w:w w:val="0"/>
          <w:sz w:val="0"/>
          <w:szCs w:val="0"/>
          <w:u w:color="000000"/>
          <w:bdr w:val="none" w:sz="0" w:space="0" w:color="000000"/>
          <w:shd w:val="clear" w:color="000000" w:fill="000000"/>
          <w:lang w:eastAsia="es-CO"/>
        </w:rPr>
        <w:drawing>
          <wp:inline distT="0" distB="0" distL="0" distR="0">
            <wp:extent cx="3200400" cy="374155"/>
            <wp:effectExtent l="0" t="0" r="0" b="6985"/>
            <wp:docPr id="54" name="Imagen 54" descr="E:\Amalia\Downloads\AWS\pantallazos\img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Amalia\Downloads\AWS\pantallazos\img5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374155"/>
                    </a:xfrm>
                    <a:prstGeom prst="rect">
                      <a:avLst/>
                    </a:prstGeom>
                    <a:noFill/>
                    <a:ln>
                      <a:noFill/>
                    </a:ln>
                  </pic:spPr>
                </pic:pic>
              </a:graphicData>
            </a:graphic>
          </wp:inline>
        </w:drawing>
      </w:r>
    </w:p>
    <w:p w:rsidR="00E941E9" w:rsidRDefault="00E941E9" w:rsidP="00E232C4">
      <w:pPr>
        <w:jc w:val="center"/>
        <w:rPr>
          <w:rStyle w:val="Normal"/>
          <w:snapToGrid w:val="0"/>
          <w:color w:val="000000"/>
          <w:w w:val="0"/>
          <w:sz w:val="0"/>
          <w:szCs w:val="0"/>
          <w:u w:color="000000"/>
          <w:bdr w:val="none" w:sz="0" w:space="0" w:color="000000"/>
          <w:shd w:val="clear" w:color="000000" w:fill="000000"/>
          <w:lang w:val="x-none" w:eastAsia="x-none" w:bidi="x-none"/>
        </w:rPr>
      </w:pPr>
    </w:p>
    <w:p w:rsidR="00E941E9" w:rsidRDefault="00E941E9" w:rsidP="00E232C4">
      <w:pPr>
        <w:jc w:val="center"/>
      </w:pPr>
    </w:p>
    <w:p w:rsidR="00E941E9" w:rsidRDefault="00E941E9" w:rsidP="00E232C4">
      <w:pPr>
        <w:jc w:val="center"/>
      </w:pPr>
      <w:r>
        <w:rPr>
          <w:noProof/>
          <w:lang w:eastAsia="es-CO"/>
        </w:rPr>
        <w:drawing>
          <wp:inline distT="0" distB="0" distL="0" distR="0" wp14:anchorId="7C404FC6" wp14:editId="5D9817D5">
            <wp:extent cx="3029301" cy="2131730"/>
            <wp:effectExtent l="19050" t="19050" r="19050" b="2095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941E9" w:rsidRDefault="00E941E9" w:rsidP="00E941E9">
      <w:pPr>
        <w:jc w:val="both"/>
      </w:pPr>
    </w:p>
    <w:p w:rsidR="00E941E9" w:rsidRDefault="00E941E9" w:rsidP="00E941E9">
      <w:pPr>
        <w:jc w:val="both"/>
      </w:pPr>
      <w:r>
        <w:t>Las imágenes son más pesadas, por eso se tomaba más tiempo en responder el servidor, y por eso con menos peticiones que un archivo html comienza a caerse el servidor.</w:t>
      </w:r>
      <w:r w:rsidR="006A506F">
        <w:t xml:space="preserve"> Par poder realizar el experimento, se tenía que esperar a que se recuperara en cada cambio de peticiones.</w:t>
      </w:r>
    </w:p>
    <w:p w:rsidR="00E941E9" w:rsidRDefault="00E941E9" w:rsidP="00E232C4">
      <w:pPr>
        <w:jc w:val="center"/>
      </w:pPr>
    </w:p>
    <w:p w:rsidR="00613968" w:rsidRDefault="00613968" w:rsidP="006A506F">
      <w:pPr>
        <w:jc w:val="both"/>
      </w:pPr>
      <w:r>
        <w:t>Al realizar muchas peticiones el servidor no responde porque el cliente agota los créditos usados. Éstos créditos son dados al registrarse en AWS educate con una cuenta de la Escuela. Si la máquina virtual de AWS tuviese más capacidad, podrían enviarse más peticiones. Para solucionar esto se debe  crear una instancia con más capacidad, pero los créditos dados no lo permiten, Cuando se mandan muchas peticiones la máquina de AWS no puede seguir escalando y el servidor deja de responder, por esta razón se deben  interrumpir las peticiones, y esperar para que se recupere el servidor y se liberen créditos en AWS.</w:t>
      </w:r>
    </w:p>
    <w:p w:rsidR="00613968" w:rsidRDefault="00613968" w:rsidP="00613968">
      <w:pPr>
        <w:jc w:val="center"/>
        <w:rPr>
          <w:noProof/>
          <w:lang w:eastAsia="es-CO"/>
        </w:rPr>
      </w:pPr>
    </w:p>
    <w:p w:rsidR="00613968" w:rsidRDefault="00613968" w:rsidP="00613968">
      <w:pPr>
        <w:jc w:val="center"/>
        <w:rPr>
          <w:noProof/>
          <w:lang w:eastAsia="es-CO"/>
        </w:rPr>
      </w:pPr>
      <w:r w:rsidRPr="00D93A2B">
        <w:rPr>
          <w:noProof/>
          <w:lang w:eastAsia="es-CO"/>
        </w:rPr>
        <w:drawing>
          <wp:inline distT="0" distB="0" distL="0" distR="0" wp14:anchorId="15386484" wp14:editId="2F74CFBB">
            <wp:extent cx="3199616" cy="1464430"/>
            <wp:effectExtent l="0" t="0" r="1270" b="2540"/>
            <wp:docPr id="31" name="Imagen 31" descr="E:\Amalia\Downloads\AWS\pantallazos\Graficas\img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malia\Downloads\AWS\pantallazos\Graficas\img500.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8682"/>
                    <a:stretch/>
                  </pic:blipFill>
                  <pic:spPr bwMode="auto">
                    <a:xfrm>
                      <a:off x="0" y="0"/>
                      <a:ext cx="3200400" cy="1464789"/>
                    </a:xfrm>
                    <a:prstGeom prst="rect">
                      <a:avLst/>
                    </a:prstGeom>
                    <a:noFill/>
                    <a:ln>
                      <a:noFill/>
                    </a:ln>
                    <a:extLst>
                      <a:ext uri="{53640926-AAD7-44D8-BBD7-CCE9431645EC}">
                        <a14:shadowObscured xmlns:a14="http://schemas.microsoft.com/office/drawing/2010/main"/>
                      </a:ext>
                    </a:extLst>
                  </pic:spPr>
                </pic:pic>
              </a:graphicData>
            </a:graphic>
          </wp:inline>
        </w:drawing>
      </w:r>
      <w:r w:rsidRPr="00613968">
        <w:rPr>
          <w:noProof/>
          <w:lang w:eastAsia="es-CO"/>
        </w:rPr>
        <w:t xml:space="preserve"> </w:t>
      </w:r>
    </w:p>
    <w:p w:rsidR="00613968" w:rsidRDefault="00613968" w:rsidP="00613968">
      <w:pPr>
        <w:jc w:val="center"/>
        <w:rPr>
          <w:noProof/>
          <w:lang w:eastAsia="es-CO"/>
        </w:rPr>
      </w:pPr>
    </w:p>
    <w:p w:rsidR="00613968" w:rsidRDefault="00613968" w:rsidP="00613968">
      <w:pPr>
        <w:jc w:val="center"/>
        <w:rPr>
          <w:noProof/>
          <w:lang w:eastAsia="es-CO"/>
        </w:rPr>
      </w:pPr>
      <w:r w:rsidRPr="00D93A2B">
        <w:rPr>
          <w:noProof/>
          <w:lang w:eastAsia="es-CO"/>
        </w:rPr>
        <w:drawing>
          <wp:inline distT="0" distB="0" distL="0" distR="0" wp14:anchorId="77DB47CD" wp14:editId="325E7990">
            <wp:extent cx="2820837" cy="1778545"/>
            <wp:effectExtent l="0" t="0" r="0" b="0"/>
            <wp:docPr id="32" name="Imagen 32" descr="E:\Amalia\Downloads\AWS\pantallazos\Graficas\img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malia\Downloads\AWS\pantallazos\Graficas\img50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9612" cy="1784078"/>
                    </a:xfrm>
                    <a:prstGeom prst="rect">
                      <a:avLst/>
                    </a:prstGeom>
                    <a:noFill/>
                    <a:ln>
                      <a:noFill/>
                    </a:ln>
                  </pic:spPr>
                </pic:pic>
              </a:graphicData>
            </a:graphic>
          </wp:inline>
        </w:drawing>
      </w:r>
    </w:p>
    <w:p w:rsidR="00613968" w:rsidRDefault="00613968" w:rsidP="00613968">
      <w:pPr>
        <w:jc w:val="center"/>
      </w:pPr>
    </w:p>
    <w:p w:rsidR="00613968" w:rsidRDefault="00613968" w:rsidP="00E232C4">
      <w:pPr>
        <w:jc w:val="center"/>
      </w:pPr>
      <w:r>
        <w:t>La CPU alcanzo los picos más altos cuando se usa en su totalidad al recibir muchas peticiones.</w:t>
      </w:r>
    </w:p>
    <w:p w:rsidR="00D93A2B" w:rsidRDefault="00D93A2B" w:rsidP="00E232C4">
      <w:pPr>
        <w:jc w:val="center"/>
      </w:pPr>
    </w:p>
    <w:p w:rsidR="00613968" w:rsidRPr="00E232C4" w:rsidRDefault="00613968" w:rsidP="00E232C4">
      <w:pPr>
        <w:jc w:val="center"/>
      </w:pPr>
      <w:r w:rsidRPr="00613968">
        <w:rPr>
          <w:noProof/>
          <w:lang w:eastAsia="es-CO"/>
        </w:rPr>
        <w:drawing>
          <wp:inline distT="0" distB="0" distL="0" distR="0">
            <wp:extent cx="2803585" cy="1762555"/>
            <wp:effectExtent l="0" t="0" r="0" b="9525"/>
            <wp:docPr id="34" name="Imagen 34" descr="E:\Amalia\Downloads\AWS\pantallazos\Graficas\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malia\Downloads\AWS\pantallazos\Graficas\cp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0355" cy="1766811"/>
                    </a:xfrm>
                    <a:prstGeom prst="rect">
                      <a:avLst/>
                    </a:prstGeom>
                    <a:noFill/>
                    <a:ln>
                      <a:noFill/>
                    </a:ln>
                  </pic:spPr>
                </pic:pic>
              </a:graphicData>
            </a:graphic>
          </wp:inline>
        </w:drawing>
      </w:r>
    </w:p>
    <w:p w:rsidR="00E3302C" w:rsidRPr="00B10D6B" w:rsidRDefault="00E3302C" w:rsidP="00E3302C">
      <w:pPr>
        <w:pStyle w:val="Ttulo1"/>
      </w:pPr>
      <w:r w:rsidRPr="00B10D6B">
        <w:t>Conclusiones</w:t>
      </w:r>
    </w:p>
    <w:p w:rsidR="000F10FE" w:rsidRDefault="00A32897" w:rsidP="000F10FE">
      <w:pPr>
        <w:pStyle w:val="Text"/>
      </w:pPr>
      <w:r>
        <w:t>AWS es una excelente plataforma para realizar servicios web. Permite crear máquinas virtuales para probar el correcto funcionamiento de aplicaciones web y monitorear su funcionamiento.</w:t>
      </w:r>
    </w:p>
    <w:p w:rsidR="00A32897" w:rsidRDefault="00251DC0" w:rsidP="000F10FE">
      <w:pPr>
        <w:pStyle w:val="Text"/>
      </w:pPr>
      <w:r>
        <w:t>Al tener modularización con virtualización es más fácil controlar y disminuir posibles falas al tener múltiples peticiones.</w:t>
      </w:r>
    </w:p>
    <w:p w:rsidR="00251DC0" w:rsidRPr="00B10D6B" w:rsidRDefault="00251DC0" w:rsidP="000F10FE">
      <w:pPr>
        <w:pStyle w:val="Text"/>
      </w:pPr>
      <w:r>
        <w:t>El buen uso de hilos permiten la disponibilidad de servidores.</w:t>
      </w:r>
      <w:bookmarkStart w:id="0" w:name="_GoBack"/>
      <w:bookmarkEnd w:id="0"/>
    </w:p>
    <w:p w:rsidR="002036C9" w:rsidRPr="00B10D6B" w:rsidRDefault="002036C9" w:rsidP="002036C9">
      <w:pPr>
        <w:pStyle w:val="Text"/>
        <w:ind w:firstLine="0"/>
      </w:pPr>
    </w:p>
    <w:p w:rsidR="002036C9" w:rsidRPr="00B10D6B" w:rsidRDefault="002036C9" w:rsidP="002036C9">
      <w:pPr>
        <w:pStyle w:val="Ttulo1"/>
      </w:pPr>
      <w:r w:rsidRPr="00B10D6B">
        <w:t>REFERENCIAS</w:t>
      </w:r>
    </w:p>
    <w:p w:rsidR="00583589" w:rsidRDefault="002036C9" w:rsidP="002036C9">
      <w:pPr>
        <w:rPr>
          <w:noProof/>
        </w:rPr>
      </w:pPr>
      <w:r w:rsidRPr="00B10D6B">
        <w:t xml:space="preserve">• </w:t>
      </w:r>
      <w:r w:rsidR="00583589">
        <w:rPr>
          <w:noProof/>
        </w:rPr>
        <w:t>«https://aws.amazon.com/es/education/awseducate/,» AWS. [En línea].</w:t>
      </w:r>
    </w:p>
    <w:p w:rsidR="00583589" w:rsidRDefault="00583589" w:rsidP="002036C9">
      <w:r>
        <w:t xml:space="preserve">• </w:t>
      </w:r>
      <w:r w:rsidRPr="00583589">
        <w:t>L. D. Benavides, «</w:t>
      </w:r>
      <w:r w:rsidR="005119F7" w:rsidRPr="005119F7">
        <w:t xml:space="preserve"> </w:t>
      </w:r>
      <w:hyperlink r:id="rId61" w:history="1">
        <w:r w:rsidR="005119F7">
          <w:rPr>
            <w:rStyle w:val="Hipervnculo"/>
          </w:rPr>
          <w:t>https://www.youtube.com/watch?v=xmZFAAnvKIQ&amp;t=2212s</w:t>
        </w:r>
      </w:hyperlink>
      <w:r w:rsidRPr="00583589">
        <w:t>» 2016.</w:t>
      </w:r>
    </w:p>
    <w:p w:rsidR="00583589" w:rsidRDefault="00583589" w:rsidP="002036C9">
      <w:pPr>
        <w:rPr>
          <w:noProof/>
        </w:rPr>
      </w:pPr>
      <w:r>
        <w:rPr>
          <w:noProof/>
        </w:rPr>
        <w:t xml:space="preserve">• </w:t>
      </w:r>
      <w:r>
        <w:rPr>
          <w:noProof/>
        </w:rPr>
        <w:t xml:space="preserve">J. P. Maestras, «Programación Concurrente con Java,» 24 Enero 2017. [En línea]. Available: </w:t>
      </w:r>
      <w:hyperlink r:id="rId62" w:history="1">
        <w:r w:rsidRPr="001444F5">
          <w:rPr>
            <w:rStyle w:val="Hipervnculo"/>
            <w:noProof/>
          </w:rPr>
          <w:t>http://grasia.fdi.ucm.es/jpavon/docencia/dso/programacionconcurrentejava.pdf</w:t>
        </w:r>
      </w:hyperlink>
      <w:r>
        <w:rPr>
          <w:noProof/>
        </w:rPr>
        <w:t>.</w:t>
      </w:r>
    </w:p>
    <w:p w:rsidR="0037551B" w:rsidRPr="00B10D6B" w:rsidRDefault="0037551B" w:rsidP="001B2686">
      <w:pPr>
        <w:pStyle w:val="FigureCaption"/>
        <w:rPr>
          <w:sz w:val="20"/>
          <w:szCs w:val="20"/>
        </w:rPr>
      </w:pPr>
    </w:p>
    <w:sectPr w:rsidR="0037551B" w:rsidRPr="00B10D6B" w:rsidSect="00143F2E">
      <w:headerReference w:type="default" r:id="rId6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F4C" w:rsidRDefault="00F61F4C">
      <w:r>
        <w:separator/>
      </w:r>
    </w:p>
  </w:endnote>
  <w:endnote w:type="continuationSeparator" w:id="0">
    <w:p w:rsidR="00F61F4C" w:rsidRDefault="00F61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F4C" w:rsidRDefault="00F61F4C"/>
  </w:footnote>
  <w:footnote w:type="continuationSeparator" w:id="0">
    <w:p w:rsidR="00F61F4C" w:rsidRDefault="00F61F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0A3" w:rsidRDefault="007530A3">
    <w:pPr>
      <w:framePr w:wrap="auto" w:vAnchor="text" w:hAnchor="margin" w:xAlign="right" w:y="1"/>
    </w:pPr>
    <w:r>
      <w:fldChar w:fldCharType="begin"/>
    </w:r>
    <w:r>
      <w:instrText xml:space="preserve">PAGE  </w:instrText>
    </w:r>
    <w:r>
      <w:fldChar w:fldCharType="separate"/>
    </w:r>
    <w:r w:rsidR="00F61F4C">
      <w:rPr>
        <w:noProof/>
      </w:rPr>
      <w:t>1</w:t>
    </w:r>
    <w:r>
      <w:fldChar w:fldCharType="end"/>
    </w:r>
  </w:p>
  <w:p w:rsidR="007530A3" w:rsidRDefault="00613968" w:rsidP="00613968">
    <w:pPr>
      <w:ind w:right="360"/>
    </w:pPr>
    <w:r w:rsidRPr="00B10D6B">
      <w:t>Modularizaci</w:t>
    </w:r>
    <w:r>
      <w:t>ó</w:t>
    </w:r>
    <w:r w:rsidRPr="00B10D6B">
      <w:t>n con Virtualización</w:t>
    </w:r>
    <w:r>
      <w:t xml:space="preserve"> en AWS</w:t>
    </w:r>
  </w:p>
  <w:p w:rsidR="00613968" w:rsidRDefault="00613968" w:rsidP="006139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A0C2F"/>
    <w:rsid w:val="000A168B"/>
    <w:rsid w:val="000D2BDE"/>
    <w:rsid w:val="000F10FE"/>
    <w:rsid w:val="00104BB0"/>
    <w:rsid w:val="0010794E"/>
    <w:rsid w:val="00113F26"/>
    <w:rsid w:val="0013354F"/>
    <w:rsid w:val="00143F2E"/>
    <w:rsid w:val="00144E72"/>
    <w:rsid w:val="001768FF"/>
    <w:rsid w:val="001A60B1"/>
    <w:rsid w:val="001B2686"/>
    <w:rsid w:val="001B36B1"/>
    <w:rsid w:val="001C1E87"/>
    <w:rsid w:val="001E7B7A"/>
    <w:rsid w:val="001F4C5C"/>
    <w:rsid w:val="002036C9"/>
    <w:rsid w:val="00204478"/>
    <w:rsid w:val="00214E2E"/>
    <w:rsid w:val="00216141"/>
    <w:rsid w:val="00217186"/>
    <w:rsid w:val="002434A1"/>
    <w:rsid w:val="00247F21"/>
    <w:rsid w:val="00251DC0"/>
    <w:rsid w:val="00263943"/>
    <w:rsid w:val="00267B35"/>
    <w:rsid w:val="002E1F95"/>
    <w:rsid w:val="002F1533"/>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43144F"/>
    <w:rsid w:val="00431BFA"/>
    <w:rsid w:val="004353CF"/>
    <w:rsid w:val="00462346"/>
    <w:rsid w:val="004631BC"/>
    <w:rsid w:val="00484587"/>
    <w:rsid w:val="00484761"/>
    <w:rsid w:val="00484DD5"/>
    <w:rsid w:val="004B558A"/>
    <w:rsid w:val="004C1E16"/>
    <w:rsid w:val="004C2543"/>
    <w:rsid w:val="004D15CA"/>
    <w:rsid w:val="004E3E4C"/>
    <w:rsid w:val="004F23A0"/>
    <w:rsid w:val="005003E3"/>
    <w:rsid w:val="005052CD"/>
    <w:rsid w:val="005119F7"/>
    <w:rsid w:val="00535307"/>
    <w:rsid w:val="00550A26"/>
    <w:rsid w:val="00550BF5"/>
    <w:rsid w:val="00567A70"/>
    <w:rsid w:val="00583589"/>
    <w:rsid w:val="005A2A15"/>
    <w:rsid w:val="005B34E1"/>
    <w:rsid w:val="005C6EA6"/>
    <w:rsid w:val="005D1B15"/>
    <w:rsid w:val="005D2824"/>
    <w:rsid w:val="005D4F1A"/>
    <w:rsid w:val="005D72BB"/>
    <w:rsid w:val="005E692F"/>
    <w:rsid w:val="00613968"/>
    <w:rsid w:val="0062114B"/>
    <w:rsid w:val="00623698"/>
    <w:rsid w:val="00625E96"/>
    <w:rsid w:val="00647C09"/>
    <w:rsid w:val="00651F2C"/>
    <w:rsid w:val="00677C22"/>
    <w:rsid w:val="00685D0E"/>
    <w:rsid w:val="00693D5D"/>
    <w:rsid w:val="006A450E"/>
    <w:rsid w:val="006A506F"/>
    <w:rsid w:val="006B7F03"/>
    <w:rsid w:val="006C7307"/>
    <w:rsid w:val="00725B45"/>
    <w:rsid w:val="00735879"/>
    <w:rsid w:val="007530A3"/>
    <w:rsid w:val="0076355A"/>
    <w:rsid w:val="007707AB"/>
    <w:rsid w:val="007A4313"/>
    <w:rsid w:val="007A7D60"/>
    <w:rsid w:val="007C4336"/>
    <w:rsid w:val="007D5E2A"/>
    <w:rsid w:val="007F7AA6"/>
    <w:rsid w:val="0081663F"/>
    <w:rsid w:val="00823624"/>
    <w:rsid w:val="00837E47"/>
    <w:rsid w:val="008518FE"/>
    <w:rsid w:val="0085659C"/>
    <w:rsid w:val="00864212"/>
    <w:rsid w:val="00872026"/>
    <w:rsid w:val="0087792E"/>
    <w:rsid w:val="00883EAF"/>
    <w:rsid w:val="00885258"/>
    <w:rsid w:val="008A30C3"/>
    <w:rsid w:val="008A3C23"/>
    <w:rsid w:val="008C49CC"/>
    <w:rsid w:val="008D69E9"/>
    <w:rsid w:val="008E0645"/>
    <w:rsid w:val="008F594A"/>
    <w:rsid w:val="00904C7E"/>
    <w:rsid w:val="0091035B"/>
    <w:rsid w:val="009135E2"/>
    <w:rsid w:val="009A1F6E"/>
    <w:rsid w:val="009C7D17"/>
    <w:rsid w:val="009E484E"/>
    <w:rsid w:val="009E52D0"/>
    <w:rsid w:val="009F40FB"/>
    <w:rsid w:val="009F4B45"/>
    <w:rsid w:val="00A003DA"/>
    <w:rsid w:val="00A22FCB"/>
    <w:rsid w:val="00A25B3B"/>
    <w:rsid w:val="00A32897"/>
    <w:rsid w:val="00A40127"/>
    <w:rsid w:val="00A472F1"/>
    <w:rsid w:val="00A5237D"/>
    <w:rsid w:val="00A554A3"/>
    <w:rsid w:val="00A758EA"/>
    <w:rsid w:val="00A91937"/>
    <w:rsid w:val="00A9434E"/>
    <w:rsid w:val="00A95C50"/>
    <w:rsid w:val="00AB30D0"/>
    <w:rsid w:val="00AB79A6"/>
    <w:rsid w:val="00AC4850"/>
    <w:rsid w:val="00B10D6B"/>
    <w:rsid w:val="00B16DB5"/>
    <w:rsid w:val="00B47B59"/>
    <w:rsid w:val="00B53F81"/>
    <w:rsid w:val="00B56C2B"/>
    <w:rsid w:val="00B65BD3"/>
    <w:rsid w:val="00B70469"/>
    <w:rsid w:val="00B72DD8"/>
    <w:rsid w:val="00B72E09"/>
    <w:rsid w:val="00BC381C"/>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6623"/>
    <w:rsid w:val="00D14C6B"/>
    <w:rsid w:val="00D54F7D"/>
    <w:rsid w:val="00D5536F"/>
    <w:rsid w:val="00D56935"/>
    <w:rsid w:val="00D716BA"/>
    <w:rsid w:val="00D758C6"/>
    <w:rsid w:val="00D7612F"/>
    <w:rsid w:val="00D8071F"/>
    <w:rsid w:val="00D90C10"/>
    <w:rsid w:val="00D92E96"/>
    <w:rsid w:val="00D93A2B"/>
    <w:rsid w:val="00DA258C"/>
    <w:rsid w:val="00DA4345"/>
    <w:rsid w:val="00DE07FA"/>
    <w:rsid w:val="00DE20DB"/>
    <w:rsid w:val="00DF2DDE"/>
    <w:rsid w:val="00DF77C8"/>
    <w:rsid w:val="00E01667"/>
    <w:rsid w:val="00E232C4"/>
    <w:rsid w:val="00E3302C"/>
    <w:rsid w:val="00E36209"/>
    <w:rsid w:val="00E37AF9"/>
    <w:rsid w:val="00E420BB"/>
    <w:rsid w:val="00E50DF6"/>
    <w:rsid w:val="00E6336D"/>
    <w:rsid w:val="00E6366C"/>
    <w:rsid w:val="00E941E9"/>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1F4C"/>
    <w:rsid w:val="00F65266"/>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Bibliografa">
    <w:name w:val="Bibliography"/>
    <w:basedOn w:val="Normal"/>
    <w:next w:val="Normal"/>
    <w:uiPriority w:val="70"/>
    <w:unhideWhenUsed/>
    <w:rsid w:val="00583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7103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7109189">
      <w:bodyDiv w:val="1"/>
      <w:marLeft w:val="0"/>
      <w:marRight w:val="0"/>
      <w:marTop w:val="0"/>
      <w:marBottom w:val="0"/>
      <w:divBdr>
        <w:top w:val="none" w:sz="0" w:space="0" w:color="auto"/>
        <w:left w:val="none" w:sz="0" w:space="0" w:color="auto"/>
        <w:bottom w:val="none" w:sz="0" w:space="0" w:color="auto"/>
        <w:right w:val="none" w:sz="0" w:space="0" w:color="auto"/>
      </w:divBdr>
    </w:div>
    <w:div w:id="611210410">
      <w:bodyDiv w:val="1"/>
      <w:marLeft w:val="0"/>
      <w:marRight w:val="0"/>
      <w:marTop w:val="0"/>
      <w:marBottom w:val="0"/>
      <w:divBdr>
        <w:top w:val="none" w:sz="0" w:space="0" w:color="auto"/>
        <w:left w:val="none" w:sz="0" w:space="0" w:color="auto"/>
        <w:bottom w:val="none" w:sz="0" w:space="0" w:color="auto"/>
        <w:right w:val="none" w:sz="0" w:space="0" w:color="auto"/>
      </w:divBdr>
    </w:div>
    <w:div w:id="872153205">
      <w:bodyDiv w:val="1"/>
      <w:marLeft w:val="0"/>
      <w:marRight w:val="0"/>
      <w:marTop w:val="0"/>
      <w:marBottom w:val="0"/>
      <w:divBdr>
        <w:top w:val="none" w:sz="0" w:space="0" w:color="auto"/>
        <w:left w:val="none" w:sz="0" w:space="0" w:color="auto"/>
        <w:bottom w:val="none" w:sz="0" w:space="0" w:color="auto"/>
        <w:right w:val="none" w:sz="0" w:space="0" w:color="auto"/>
      </w:divBdr>
    </w:div>
    <w:div w:id="135122267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40368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chart" Target="charts/chart2.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ebserviceaws.herokuapp.com/apps/cuadrado?numero=5"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youtube.com/watch?v=xmZFAAnvKIQ&amp;t=2212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ebserviceaws.herokuapp.com/imagenSistemas.jpg" TargetMode="External"/><Relationship Id="rId25" Type="http://schemas.openxmlformats.org/officeDocument/2006/relationships/image" Target="media/image14.png"/><Relationship Id="rId33" Type="http://schemas.openxmlformats.org/officeDocument/2006/relationships/chart" Target="charts/chart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grasia.fdi.ucm.es/jpavon/docencia/dso/programacionconcurrentejav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chart" Target="charts/chart3.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acai-bjca/Proyecto1-AREP.git" TargetMode="External"/><Relationship Id="rId18" Type="http://schemas.openxmlformats.org/officeDocument/2006/relationships/hyperlink" Target="https://webserviceaws.herokuapp.com/pagina.html" TargetMode="External"/><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s-CO" sz="1200">
                <a:effectLst/>
              </a:rPr>
              <a:t>Tiempo por </a:t>
            </a:r>
            <a:r>
              <a:rPr lang="es-CO" sz="1200" baseline="0">
                <a:effectLst/>
              </a:rPr>
              <a:t>Peticiones</a:t>
            </a:r>
            <a:endParaRPr lang="es-CO" sz="1200">
              <a:effectLst/>
            </a:endParaRPr>
          </a:p>
        </c:rich>
      </c:tx>
      <c:layout>
        <c:manualLayout>
          <c:xMode val="edge"/>
          <c:yMode val="edge"/>
          <c:x val="0.25510327937632332"/>
          <c:y val="4.6296475793530877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manualLayout>
          <c:layoutTarget val="inner"/>
          <c:xMode val="edge"/>
          <c:yMode val="edge"/>
          <c:x val="0.16401057674482139"/>
          <c:y val="0.19343622959512394"/>
          <c:w val="0.79633638731961465"/>
          <c:h val="0.64915643690809466"/>
        </c:manualLayout>
      </c:layout>
      <c:barChart>
        <c:barDir val="col"/>
        <c:grouping val="clustered"/>
        <c:varyColors val="0"/>
        <c:ser>
          <c:idx val="1"/>
          <c:order val="0"/>
          <c:spPr>
            <a:solidFill>
              <a:schemeClr val="accent5"/>
            </a:solidFill>
            <a:ln>
              <a:noFill/>
            </a:ln>
            <a:effectLst/>
          </c:spPr>
          <c:invertIfNegative val="0"/>
          <c:val>
            <c:numRef>
              <c:f>Hoja1!$B$2:$B$11</c:f>
              <c:numCache>
                <c:formatCode>General</c:formatCode>
                <c:ptCount val="10"/>
                <c:pt idx="0">
                  <c:v>1166</c:v>
                </c:pt>
                <c:pt idx="1">
                  <c:v>1594</c:v>
                </c:pt>
                <c:pt idx="2">
                  <c:v>1646</c:v>
                </c:pt>
                <c:pt idx="3">
                  <c:v>2044</c:v>
                </c:pt>
                <c:pt idx="4">
                  <c:v>2424</c:v>
                </c:pt>
                <c:pt idx="5">
                  <c:v>3190</c:v>
                </c:pt>
                <c:pt idx="6">
                  <c:v>3415</c:v>
                </c:pt>
                <c:pt idx="7">
                  <c:v>4162</c:v>
                </c:pt>
                <c:pt idx="8">
                  <c:v>5330</c:v>
                </c:pt>
                <c:pt idx="9">
                  <c:v>5603</c:v>
                </c:pt>
              </c:numCache>
            </c:numRef>
          </c:val>
        </c:ser>
        <c:dLbls>
          <c:showLegendKey val="0"/>
          <c:showVal val="0"/>
          <c:showCatName val="0"/>
          <c:showSerName val="0"/>
          <c:showPercent val="0"/>
          <c:showBubbleSize val="0"/>
        </c:dLbls>
        <c:gapWidth val="219"/>
        <c:overlap val="-27"/>
        <c:axId val="-382517296"/>
        <c:axId val="-382515120"/>
      </c:barChart>
      <c:catAx>
        <c:axId val="-382517296"/>
        <c:scaling>
          <c:orientation val="minMax"/>
        </c:scaling>
        <c:delete val="1"/>
        <c:axPos val="b"/>
        <c:majorTickMark val="none"/>
        <c:minorTickMark val="none"/>
        <c:tickLblPos val="nextTo"/>
        <c:crossAx val="-382515120"/>
        <c:crosses val="autoZero"/>
        <c:auto val="1"/>
        <c:lblAlgn val="ctr"/>
        <c:lblOffset val="100"/>
        <c:noMultiLvlLbl val="0"/>
      </c:catAx>
      <c:valAx>
        <c:axId val="-38251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2517296"/>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accent1">
          <a:lumMod val="75000"/>
        </a:schemeClr>
      </a:solidFill>
      <a:round/>
    </a:ln>
    <a:effectLst/>
  </c:spPr>
  <c:txPr>
    <a:bodyPr/>
    <a:lstStyle/>
    <a:p>
      <a:pPr>
        <a:defRPr/>
      </a:pPr>
      <a:endParaRPr lang="es-CO"/>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25014619286584"/>
          <c:y val="0.17224123580297143"/>
          <c:w val="0.77888975018019124"/>
          <c:h val="0.62998189056155218"/>
        </c:manualLayout>
      </c:layout>
      <c:barChart>
        <c:barDir val="col"/>
        <c:grouping val="clustered"/>
        <c:varyColors val="0"/>
        <c:ser>
          <c:idx val="1"/>
          <c:order val="0"/>
          <c:spPr>
            <a:solidFill>
              <a:schemeClr val="accent5"/>
            </a:solidFill>
            <a:ln>
              <a:noFill/>
            </a:ln>
            <a:effectLst/>
          </c:spPr>
          <c:invertIfNegative val="0"/>
          <c:val>
            <c:numRef>
              <c:f>Hoja1!$B$2:$B$14</c:f>
              <c:numCache>
                <c:formatCode>General</c:formatCode>
                <c:ptCount val="13"/>
                <c:pt idx="0">
                  <c:v>1166</c:v>
                </c:pt>
                <c:pt idx="1">
                  <c:v>1594</c:v>
                </c:pt>
                <c:pt idx="2">
                  <c:v>1646</c:v>
                </c:pt>
                <c:pt idx="3">
                  <c:v>2044</c:v>
                </c:pt>
                <c:pt idx="4">
                  <c:v>2424</c:v>
                </c:pt>
                <c:pt idx="5">
                  <c:v>3190</c:v>
                </c:pt>
                <c:pt idx="6">
                  <c:v>3415</c:v>
                </c:pt>
                <c:pt idx="7">
                  <c:v>4162</c:v>
                </c:pt>
                <c:pt idx="8">
                  <c:v>5330</c:v>
                </c:pt>
                <c:pt idx="9">
                  <c:v>5603</c:v>
                </c:pt>
                <c:pt idx="10">
                  <c:v>27171</c:v>
                </c:pt>
                <c:pt idx="11">
                  <c:v>50910</c:v>
                </c:pt>
                <c:pt idx="12">
                  <c:v>88402</c:v>
                </c:pt>
              </c:numCache>
            </c:numRef>
          </c:val>
        </c:ser>
        <c:dLbls>
          <c:showLegendKey val="0"/>
          <c:showVal val="0"/>
          <c:showCatName val="0"/>
          <c:showSerName val="0"/>
          <c:showPercent val="0"/>
          <c:showBubbleSize val="0"/>
        </c:dLbls>
        <c:gapWidth val="219"/>
        <c:overlap val="-27"/>
        <c:axId val="-382516752"/>
        <c:axId val="-382516208"/>
      </c:barChart>
      <c:dateAx>
        <c:axId val="-382516752"/>
        <c:scaling>
          <c:orientation val="minMax"/>
        </c:scaling>
        <c:delete val="1"/>
        <c:axPos val="b"/>
        <c:majorTickMark val="none"/>
        <c:minorTickMark val="none"/>
        <c:tickLblPos val="low"/>
        <c:crossAx val="-382516208"/>
        <c:crosses val="autoZero"/>
        <c:auto val="0"/>
        <c:lblOffset val="100"/>
        <c:baseTimeUnit val="days"/>
        <c:majorUnit val="1"/>
      </c:dateAx>
      <c:valAx>
        <c:axId val="-38251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382516752"/>
        <c:crossesAt val="1"/>
        <c:crossBetween val="between"/>
      </c:valAx>
      <c:spPr>
        <a:noFill/>
        <a:ln>
          <a:noFill/>
        </a:ln>
        <a:effectLst/>
      </c:spPr>
    </c:plotArea>
    <c:plotVisOnly val="1"/>
    <c:dispBlanksAs val="gap"/>
    <c:showDLblsOverMax val="0"/>
  </c:chart>
  <c:spPr>
    <a:solidFill>
      <a:schemeClr val="bg1"/>
    </a:solidFill>
    <a:ln w="38100" cap="flat" cmpd="sng" algn="ctr">
      <a:solidFill>
        <a:schemeClr val="accent1">
          <a:lumMod val="75000"/>
        </a:schemeClr>
      </a:solidFill>
      <a:round/>
    </a:ln>
    <a:effectLst/>
    <a:scene3d>
      <a:camera prst="orthographicFront"/>
      <a:lightRig rig="balanced" dir="t">
        <a:rot lat="0" lon="0" rev="8700000"/>
      </a:lightRig>
    </a:scene3d>
    <a:sp3d>
      <a:bevelT w="190500" h="38100"/>
    </a:sp3d>
  </c:spPr>
  <c:txPr>
    <a:bodyPr/>
    <a:lstStyle/>
    <a:p>
      <a:pPr>
        <a:defRPr/>
      </a:pPr>
      <a:endParaRPr lang="es-CO"/>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b="0" i="0" baseline="0">
                <a:effectLst/>
              </a:rPr>
              <a:t>Tiempo por Peticiones </a:t>
            </a:r>
            <a:endParaRPr lang="es-CO" sz="900">
              <a:effectLst/>
            </a:endParaRPr>
          </a:p>
          <a:p>
            <a:pPr>
              <a:defRPr sz="900"/>
            </a:pPr>
            <a:r>
              <a:rPr lang="en-US" sz="900" b="0" i="0" baseline="0">
                <a:effectLst/>
              </a:rPr>
              <a:t>Estático: imágen</a:t>
            </a:r>
            <a:endParaRPr lang="es-CO" sz="900">
              <a:effectLst/>
            </a:endParaRPr>
          </a:p>
        </c:rich>
      </c:tx>
      <c:layout>
        <c:manualLayout>
          <c:xMode val="edge"/>
          <c:yMode val="edge"/>
          <c:x val="0.33867890676394952"/>
          <c:y val="2.3148148148148147E-2"/>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manualLayout>
          <c:layoutTarget val="inner"/>
          <c:xMode val="edge"/>
          <c:yMode val="edge"/>
          <c:x val="0.16994606673154608"/>
          <c:y val="0.18097222222222226"/>
          <c:w val="0.78994704535940097"/>
          <c:h val="0.66625000000000001"/>
        </c:manualLayout>
      </c:layout>
      <c:barChart>
        <c:barDir val="col"/>
        <c:grouping val="clustered"/>
        <c:varyColors val="0"/>
        <c:ser>
          <c:idx val="1"/>
          <c:order val="0"/>
          <c:spPr>
            <a:solidFill>
              <a:schemeClr val="accent5"/>
            </a:solidFill>
            <a:ln>
              <a:noFill/>
            </a:ln>
            <a:effectLst/>
          </c:spPr>
          <c:invertIfNegative val="0"/>
          <c:val>
            <c:numRef>
              <c:f>Hoja1!$B$39:$B$46</c:f>
              <c:numCache>
                <c:formatCode>General</c:formatCode>
                <c:ptCount val="8"/>
                <c:pt idx="0">
                  <c:v>2369</c:v>
                </c:pt>
                <c:pt idx="1">
                  <c:v>2944</c:v>
                </c:pt>
                <c:pt idx="2">
                  <c:v>4682</c:v>
                </c:pt>
                <c:pt idx="3">
                  <c:v>5734</c:v>
                </c:pt>
                <c:pt idx="4">
                  <c:v>14483</c:v>
                </c:pt>
                <c:pt idx="5">
                  <c:v>9220</c:v>
                </c:pt>
                <c:pt idx="6">
                  <c:v>27634</c:v>
                </c:pt>
                <c:pt idx="7">
                  <c:v>130963</c:v>
                </c:pt>
              </c:numCache>
            </c:numRef>
          </c:val>
        </c:ser>
        <c:dLbls>
          <c:showLegendKey val="0"/>
          <c:showVal val="0"/>
          <c:showCatName val="0"/>
          <c:showSerName val="0"/>
          <c:showPercent val="0"/>
          <c:showBubbleSize val="0"/>
        </c:dLbls>
        <c:gapWidth val="219"/>
        <c:overlap val="-27"/>
        <c:axId val="-382517840"/>
        <c:axId val="-228418384"/>
      </c:barChart>
      <c:catAx>
        <c:axId val="-382517840"/>
        <c:scaling>
          <c:orientation val="minMax"/>
        </c:scaling>
        <c:delete val="1"/>
        <c:axPos val="b"/>
        <c:majorTickMark val="none"/>
        <c:minorTickMark val="none"/>
        <c:tickLblPos val="nextTo"/>
        <c:crossAx val="-228418384"/>
        <c:crosses val="autoZero"/>
        <c:auto val="1"/>
        <c:lblAlgn val="ctr"/>
        <c:lblOffset val="100"/>
        <c:noMultiLvlLbl val="0"/>
      </c:catAx>
      <c:valAx>
        <c:axId val="-22841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2517840"/>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accent1">
          <a:lumMod val="75000"/>
        </a:schemeClr>
      </a:solidFill>
      <a:round/>
    </a:ln>
    <a:effectLst/>
  </c:spPr>
  <c:txPr>
    <a:bodyPr/>
    <a:lstStyle/>
    <a:p>
      <a:pPr>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0.18854</cdr:x>
      <cdr:y>0.84467</cdr:y>
    </cdr:from>
    <cdr:to>
      <cdr:x>0.98971</cdr:x>
      <cdr:y>0.93943</cdr:y>
    </cdr:to>
    <cdr:sp macro="" textlink="">
      <cdr:nvSpPr>
        <cdr:cNvPr id="2" name="CuadroTexto 1"/>
        <cdr:cNvSpPr txBox="1"/>
      </cdr:nvSpPr>
      <cdr:spPr>
        <a:xfrm xmlns:a="http://schemas.openxmlformats.org/drawingml/2006/main">
          <a:off x="483080" y="1481441"/>
          <a:ext cx="2052780" cy="166205"/>
        </a:xfrm>
        <a:prstGeom xmlns:a="http://schemas.openxmlformats.org/drawingml/2006/main" prst="rect">
          <a:avLst/>
        </a:prstGeom>
      </cdr:spPr>
      <cdr:txBody>
        <a:bodyPr xmlns:a="http://schemas.openxmlformats.org/drawingml/2006/main" wrap="none" lIns="0" tIns="0" rIns="0" bIns="0"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600"/>
            <a:t>10</a:t>
          </a:r>
          <a:r>
            <a:rPr lang="es-CO" sz="600" baseline="0"/>
            <a:t>      20</a:t>
          </a:r>
          <a:r>
            <a:rPr lang="es-CO" sz="600" baseline="0">
              <a:effectLst/>
              <a:latin typeface="+mn-lt"/>
              <a:ea typeface="+mn-ea"/>
              <a:cs typeface="+mn-cs"/>
            </a:rPr>
            <a:t>        30       40       50        60       70        80       90       100</a:t>
          </a:r>
          <a:endParaRPr lang="es-CO" sz="600"/>
        </a:p>
      </cdr:txBody>
    </cdr:sp>
  </cdr:relSizeAnchor>
  <cdr:relSizeAnchor xmlns:cdr="http://schemas.openxmlformats.org/drawingml/2006/chartDrawing">
    <cdr:from>
      <cdr:x>0.44551</cdr:x>
      <cdr:y>0.88059</cdr:y>
    </cdr:from>
    <cdr:to>
      <cdr:x>0.63122</cdr:x>
      <cdr:y>0.96919</cdr:y>
    </cdr:to>
    <cdr:sp macro="" textlink="">
      <cdr:nvSpPr>
        <cdr:cNvPr id="3" name="CuadroTexto 1"/>
        <cdr:cNvSpPr txBox="1"/>
      </cdr:nvSpPr>
      <cdr:spPr>
        <a:xfrm xmlns:a="http://schemas.openxmlformats.org/drawingml/2006/main">
          <a:off x="1706181" y="2415628"/>
          <a:ext cx="711200"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aseline="0">
              <a:solidFill>
                <a:schemeClr val="bg2">
                  <a:lumMod val="25000"/>
                </a:schemeClr>
              </a:solidFill>
            </a:rPr>
            <a:t>Peticiones</a:t>
          </a:r>
          <a:endParaRPr lang="es-CO" sz="1100">
            <a:solidFill>
              <a:schemeClr val="bg2">
                <a:lumMod val="25000"/>
              </a:schemeClr>
            </a:solidFill>
          </a:endParaRPr>
        </a:p>
      </cdr:txBody>
    </cdr:sp>
  </cdr:relSizeAnchor>
  <cdr:relSizeAnchor xmlns:cdr="http://schemas.openxmlformats.org/drawingml/2006/chartDrawing">
    <cdr:from>
      <cdr:x>0.00983</cdr:x>
      <cdr:y>0.07599</cdr:y>
    </cdr:from>
    <cdr:to>
      <cdr:x>0.06175</cdr:x>
      <cdr:y>0.15876</cdr:y>
    </cdr:to>
    <cdr:sp macro="" textlink="">
      <cdr:nvSpPr>
        <cdr:cNvPr id="4" name="CuadroTexto 1"/>
        <cdr:cNvSpPr txBox="1"/>
      </cdr:nvSpPr>
      <cdr:spPr>
        <a:xfrm xmlns:a="http://schemas.openxmlformats.org/drawingml/2006/main">
          <a:off x="37662" y="208455"/>
          <a:ext cx="198821" cy="2270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a:t>t</a:t>
          </a:r>
        </a:p>
      </cdr:txBody>
    </cdr:sp>
  </cdr:relSizeAnchor>
</c:userShapes>
</file>

<file path=word/drawings/drawing2.xml><?xml version="1.0" encoding="utf-8"?>
<c:userShapes xmlns:c="http://schemas.openxmlformats.org/drawingml/2006/chart">
  <cdr:relSizeAnchor xmlns:cdr="http://schemas.openxmlformats.org/drawingml/2006/chartDrawing">
    <cdr:from>
      <cdr:x>0.1965</cdr:x>
      <cdr:y>0.81852</cdr:y>
    </cdr:from>
    <cdr:to>
      <cdr:x>1</cdr:x>
      <cdr:y>0.93135</cdr:y>
    </cdr:to>
    <cdr:sp macro="" textlink="">
      <cdr:nvSpPr>
        <cdr:cNvPr id="2" name="CuadroTexto 1"/>
        <cdr:cNvSpPr txBox="1"/>
      </cdr:nvSpPr>
      <cdr:spPr>
        <a:xfrm xmlns:a="http://schemas.openxmlformats.org/drawingml/2006/main">
          <a:off x="577970" y="1539011"/>
          <a:ext cx="2363350" cy="212152"/>
        </a:xfrm>
        <a:prstGeom xmlns:a="http://schemas.openxmlformats.org/drawingml/2006/main" prst="rect">
          <a:avLst/>
        </a:prstGeom>
      </cdr:spPr>
      <cdr:txBody>
        <a:bodyPr xmlns:a="http://schemas.openxmlformats.org/drawingml/2006/main" vertOverflow="clip" wrap="none" lIns="0" tIns="0" rIns="0" bIns="0" rtlCol="0"/>
        <a:lstStyle xmlns:a="http://schemas.openxmlformats.org/drawingml/2006/main"/>
        <a:p xmlns:a="http://schemas.openxmlformats.org/drawingml/2006/main">
          <a:r>
            <a:rPr lang="es-CO" sz="600"/>
            <a:t>10</a:t>
          </a:r>
          <a:r>
            <a:rPr lang="es-CO" sz="600" baseline="0"/>
            <a:t>     20</a:t>
          </a:r>
          <a:r>
            <a:rPr lang="es-CO" sz="600" baseline="0">
              <a:effectLst/>
              <a:latin typeface="+mn-lt"/>
              <a:ea typeface="+mn-ea"/>
              <a:cs typeface="+mn-cs"/>
            </a:rPr>
            <a:t>     30     40       50      60     70       80     90     100   500   1000    2000</a:t>
          </a:r>
          <a:endParaRPr lang="es-CO" sz="600"/>
        </a:p>
      </cdr:txBody>
    </cdr:sp>
  </cdr:relSizeAnchor>
  <cdr:relSizeAnchor xmlns:cdr="http://schemas.openxmlformats.org/drawingml/2006/chartDrawing">
    <cdr:from>
      <cdr:x>0.26517</cdr:x>
      <cdr:y>0</cdr:y>
    </cdr:from>
    <cdr:to>
      <cdr:x>0.7684</cdr:x>
      <cdr:y>0.1077</cdr:y>
    </cdr:to>
    <cdr:sp macro="" textlink="">
      <cdr:nvSpPr>
        <cdr:cNvPr id="3" name="CuadroTexto 2"/>
        <cdr:cNvSpPr txBox="1"/>
      </cdr:nvSpPr>
      <cdr:spPr>
        <a:xfrm xmlns:a="http://schemas.openxmlformats.org/drawingml/2006/main">
          <a:off x="779943" y="0"/>
          <a:ext cx="1480178" cy="20250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CO" sz="1100"/>
            <a:t>Tiempo por </a:t>
          </a:r>
          <a:r>
            <a:rPr lang="es-CO" sz="1100" baseline="0"/>
            <a:t>Peticiones</a:t>
          </a:r>
          <a:endParaRPr lang="es-CO" sz="1100"/>
        </a:p>
      </cdr:txBody>
    </cdr:sp>
  </cdr:relSizeAnchor>
  <cdr:relSizeAnchor xmlns:cdr="http://schemas.openxmlformats.org/drawingml/2006/chartDrawing">
    <cdr:from>
      <cdr:x>0.03123</cdr:x>
      <cdr:y>0.06745</cdr:y>
    </cdr:from>
    <cdr:to>
      <cdr:x>0.34013</cdr:x>
      <cdr:y>0.14866</cdr:y>
    </cdr:to>
    <cdr:sp macro="" textlink="">
      <cdr:nvSpPr>
        <cdr:cNvPr id="4" name="CuadroTexto 1"/>
        <cdr:cNvSpPr txBox="1"/>
      </cdr:nvSpPr>
      <cdr:spPr>
        <a:xfrm xmlns:a="http://schemas.openxmlformats.org/drawingml/2006/main">
          <a:off x="142766" y="201886"/>
          <a:ext cx="1412327"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a:t>t</a:t>
          </a:r>
        </a:p>
      </cdr:txBody>
    </cdr:sp>
  </cdr:relSizeAnchor>
  <cdr:relSizeAnchor xmlns:cdr="http://schemas.openxmlformats.org/drawingml/2006/chartDrawing">
    <cdr:from>
      <cdr:x>0.42251</cdr:x>
      <cdr:y>0.851</cdr:y>
    </cdr:from>
    <cdr:to>
      <cdr:x>0.73142</cdr:x>
      <cdr:y>0.93221</cdr:y>
    </cdr:to>
    <cdr:sp macro="" textlink="">
      <cdr:nvSpPr>
        <cdr:cNvPr id="5" name="CuadroTexto 1"/>
        <cdr:cNvSpPr txBox="1"/>
      </cdr:nvSpPr>
      <cdr:spPr>
        <a:xfrm xmlns:a="http://schemas.openxmlformats.org/drawingml/2006/main">
          <a:off x="1242750" y="1600084"/>
          <a:ext cx="908603" cy="15269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aseline="0">
              <a:solidFill>
                <a:schemeClr val="bg2">
                  <a:lumMod val="25000"/>
                </a:schemeClr>
              </a:solidFill>
            </a:rPr>
            <a:t>Peticiones</a:t>
          </a:r>
          <a:endParaRPr lang="es-CO" sz="1100">
            <a:solidFill>
              <a:schemeClr val="bg2">
                <a:lumMod val="25000"/>
              </a:schemeClr>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0.19894</cdr:x>
      <cdr:y>0.85904</cdr:y>
    </cdr:from>
    <cdr:to>
      <cdr:x>0.97203</cdr:x>
      <cdr:y>0.91188</cdr:y>
    </cdr:to>
    <cdr:sp macro="" textlink="">
      <cdr:nvSpPr>
        <cdr:cNvPr id="2" name="CuadroTexto 1"/>
        <cdr:cNvSpPr txBox="1"/>
      </cdr:nvSpPr>
      <cdr:spPr>
        <a:xfrm xmlns:a="http://schemas.openxmlformats.org/drawingml/2006/main">
          <a:off x="602575" y="1831211"/>
          <a:ext cx="2341651" cy="112639"/>
        </a:xfrm>
        <a:prstGeom xmlns:a="http://schemas.openxmlformats.org/drawingml/2006/main" prst="rect">
          <a:avLst/>
        </a:prstGeom>
      </cdr:spPr>
      <cdr:txBody>
        <a:bodyPr xmlns:a="http://schemas.openxmlformats.org/drawingml/2006/main" wrap="none" lIns="0" tIns="0" rIns="0" bIns="0"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700"/>
            <a:t> 5</a:t>
          </a:r>
          <a:r>
            <a:rPr lang="es-CO" sz="700" baseline="0"/>
            <a:t>            10</a:t>
          </a:r>
          <a:r>
            <a:rPr lang="es-CO" sz="700" baseline="0">
              <a:effectLst/>
              <a:latin typeface="+mn-lt"/>
              <a:ea typeface="+mn-ea"/>
              <a:cs typeface="+mn-cs"/>
            </a:rPr>
            <a:t>           20          30           40          50         100        500</a:t>
          </a:r>
          <a:endParaRPr lang="es-CO" sz="700"/>
        </a:p>
      </cdr:txBody>
    </cdr:sp>
  </cdr:relSizeAnchor>
  <cdr:relSizeAnchor xmlns:cdr="http://schemas.openxmlformats.org/drawingml/2006/chartDrawing">
    <cdr:from>
      <cdr:x>0.39417</cdr:x>
      <cdr:y>0.89017</cdr:y>
    </cdr:from>
    <cdr:to>
      <cdr:x>0.5875</cdr:x>
      <cdr:y>0.97877</cdr:y>
    </cdr:to>
    <cdr:sp macro="" textlink="">
      <cdr:nvSpPr>
        <cdr:cNvPr id="3" name="CuadroTexto 1"/>
        <cdr:cNvSpPr txBox="1"/>
      </cdr:nvSpPr>
      <cdr:spPr>
        <a:xfrm xmlns:a="http://schemas.openxmlformats.org/drawingml/2006/main">
          <a:off x="1449990" y="2441904"/>
          <a:ext cx="711200"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050" baseline="0">
              <a:solidFill>
                <a:schemeClr val="bg2">
                  <a:lumMod val="25000"/>
                </a:schemeClr>
              </a:solidFill>
            </a:rPr>
            <a:t>Peticiones</a:t>
          </a:r>
          <a:endParaRPr lang="es-CO" sz="1050">
            <a:solidFill>
              <a:schemeClr val="bg2">
                <a:lumMod val="25000"/>
              </a:schemeClr>
            </a:solidFill>
          </a:endParaRPr>
        </a:p>
      </cdr:txBody>
    </cdr:sp>
  </cdr:relSizeAnchor>
  <cdr:relSizeAnchor xmlns:cdr="http://schemas.openxmlformats.org/drawingml/2006/chartDrawing">
    <cdr:from>
      <cdr:x>0.04417</cdr:x>
      <cdr:y>0.06641</cdr:y>
    </cdr:from>
    <cdr:to>
      <cdr:x>0.09821</cdr:x>
      <cdr:y>0.14919</cdr:y>
    </cdr:to>
    <cdr:sp macro="" textlink="">
      <cdr:nvSpPr>
        <cdr:cNvPr id="4" name="CuadroTexto 1"/>
        <cdr:cNvSpPr txBox="1"/>
      </cdr:nvSpPr>
      <cdr:spPr>
        <a:xfrm xmlns:a="http://schemas.openxmlformats.org/drawingml/2006/main">
          <a:off x="162473" y="182179"/>
          <a:ext cx="198821" cy="2270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a:t>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{9411A713-437B-4986-B751-824693752D94}</b:Guid>
    <b:Title>https://aws.amazon.com/es/education/awseducate/</b:Title>
    <b:ProductionCompany>AWS</b:ProductionCompany>
    <b:RefOrder>1</b:RefOrder>
  </b:Source>
  <b:Source>
    <b:Tag>Lui16</b:Tag>
    <b:SourceType>ElectronicSource</b:SourceType>
    <b:Guid>{3C996376-AA99-4A0A-95E9-D4E6A859270B}</b:Guid>
    <b:Title>https://www.youtube.com/watch?v=xmZFAAnvKIQ&amp;t=2212s</b:Title>
    <b:Year>2016</b:Year>
    <b:Author>
      <b:Author>
        <b:NameList>
          <b:Person>
            <b:Last>Benavides</b:Last>
            <b:First>Luis</b:First>
            <b:Middle>Daniel</b:Middle>
          </b:Person>
        </b:NameList>
      </b:Author>
    </b:Author>
    <b:RefOrder>2</b:RefOrder>
  </b:Source>
  <b:Source>
    <b:Tag>Juá17</b:Tag>
    <b:SourceType>DocumentFromInternetSite</b:SourceType>
    <b:Guid>{96F1CBC0-8154-4CA9-9C67-C7292853E6F8}</b:Guid>
    <b:Title>Programación Concurrente con Java</b:Title>
    <b:Year>2017</b:Year>
    <b:Month>Enero</b:Month>
    <b:Day>24</b:Day>
    <b:URL>http://grasia.fdi.ucm.es/jpavon/docencia/dso/programacionconcurrentejava.pdf</b:URL>
    <b:Author>
      <b:Author>
        <b:NameList>
          <b:Person>
            <b:Last>Maestras</b:Last>
            <b:First>Juán</b:First>
            <b:Middle>Pavón</b:Middle>
          </b:Person>
        </b:NameList>
      </b:Author>
    </b:Author>
    <b:RefOrder>3</b:RefOrder>
  </b:Source>
</b:Sources>
</file>

<file path=customXml/itemProps1.xml><?xml version="1.0" encoding="utf-8"?>
<ds:datastoreItem xmlns:ds="http://schemas.openxmlformats.org/officeDocument/2006/customXml" ds:itemID="{D192E00A-0F87-4E5B-AAC0-75A69A35A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4294967086</TotalTime>
  <Pages>5</Pages>
  <Words>952</Words>
  <Characters>5236</Characters>
  <Application>Microsoft Office Word</Application>
  <DocSecurity>0</DocSecurity>
  <Lines>43</Lines>
  <Paragraphs>12</Paragraphs>
  <ScaleCrop>false</ScaleCrop>
  <HeadingPairs>
    <vt:vector size="6" baseType="variant">
      <vt:variant>
        <vt:lpstr>Título</vt:lpstr>
      </vt:variant>
      <vt:variant>
        <vt:i4>1</vt:i4>
      </vt:variant>
      <vt:variant>
        <vt:lpstr>Títulos</vt:lpstr>
      </vt:variant>
      <vt:variant>
        <vt:i4>9</vt:i4>
      </vt:variant>
      <vt:variant>
        <vt:lpstr>Title</vt:lpstr>
      </vt:variant>
      <vt:variant>
        <vt:i4>1</vt:i4>
      </vt:variant>
    </vt:vector>
  </HeadingPairs>
  <TitlesOfParts>
    <vt:vector size="11" baseType="lpstr">
      <vt:lpstr></vt:lpstr>
      <vt:lpstr>Introducción</vt:lpstr>
      <vt:lpstr>ARQUITECTURA DE SERVIDOR</vt:lpstr>
      <vt:lpstr>    /</vt:lpstr>
      <vt:lpstr>ARQUITECTURA DE DESPLIEGUE</vt:lpstr>
      <vt:lpstr>Diagrama de clases</vt:lpstr>
      <vt:lpstr>desarrollo</vt:lpstr>
      <vt:lpstr>Pruebas</vt:lpstr>
      <vt:lpstr>Conclusiones</vt:lpstr>
      <vt:lpstr>REFERENCIAS</vt:lpstr>
      <vt:lpstr></vt:lpstr>
    </vt:vector>
  </TitlesOfParts>
  <Company>IEEE</Company>
  <LinksUpToDate>false</LinksUpToDate>
  <CharactersWithSpaces>6176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Amalia</cp:lastModifiedBy>
  <cp:revision>3</cp:revision>
  <cp:lastPrinted>2012-08-02T18:53:00Z</cp:lastPrinted>
  <dcterms:created xsi:type="dcterms:W3CDTF">2019-09-24T04:36:00Z</dcterms:created>
  <dcterms:modified xsi:type="dcterms:W3CDTF">2019-09-24T02:08:00Z</dcterms:modified>
</cp:coreProperties>
</file>